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57BD1" w14:textId="4CC20D9D" w:rsidR="002A62AA" w:rsidRDefault="002A62AA" w:rsidP="00BB400D">
      <w:pPr>
        <w:pStyle w:val="Title"/>
        <w:rPr>
          <w:lang w:val="en-US"/>
        </w:rPr>
      </w:pPr>
      <w:r w:rsidRPr="004414D0">
        <w:rPr>
          <w:lang w:val="en-US"/>
        </w:rPr>
        <w:t>BT</w:t>
      </w:r>
      <w:r w:rsidR="00BB400D">
        <w:rPr>
          <w:lang w:val="en-US"/>
        </w:rPr>
        <w:t>TH#</w:t>
      </w:r>
      <w:r w:rsidR="00B37E61">
        <w:rPr>
          <w:lang w:val="en-US"/>
        </w:rPr>
        <w:t>3</w:t>
      </w:r>
      <w:r w:rsidRPr="004414D0">
        <w:rPr>
          <w:lang w:val="en-US"/>
        </w:rPr>
        <w:t xml:space="preserve">: </w:t>
      </w:r>
      <w:r w:rsidR="00B37E61">
        <w:rPr>
          <w:lang w:val="en-US"/>
        </w:rPr>
        <w:t>NEO4J</w:t>
      </w:r>
    </w:p>
    <w:p w14:paraId="3034BC89" w14:textId="13F25030" w:rsidR="006239B9" w:rsidRDefault="006239B9" w:rsidP="00BB400D">
      <w:pPr>
        <w:pStyle w:val="Heading1"/>
        <w:rPr>
          <w:lang w:val="en-US"/>
        </w:rPr>
      </w:pPr>
      <w:r>
        <w:rPr>
          <w:lang w:val="en-US"/>
        </w:rPr>
        <w:t>Thông tin sinh viên</w:t>
      </w:r>
    </w:p>
    <w:p w14:paraId="5B0FBA96" w14:textId="4FE3BD28" w:rsidR="006239B9" w:rsidRPr="00574F41" w:rsidRDefault="006239B9" w:rsidP="006239B9">
      <w:pPr>
        <w:pStyle w:val="ListParagraph"/>
        <w:numPr>
          <w:ilvl w:val="0"/>
          <w:numId w:val="2"/>
        </w:numPr>
        <w:rPr>
          <w:b/>
          <w:bCs/>
          <w:lang w:val="en-US"/>
        </w:rPr>
      </w:pPr>
      <w:r>
        <w:rPr>
          <w:lang w:val="en-US"/>
        </w:rPr>
        <w:t xml:space="preserve">Họ và tên: </w:t>
      </w:r>
      <w:r w:rsidRPr="00574F41">
        <w:rPr>
          <w:b/>
          <w:bCs/>
          <w:lang w:val="en-US"/>
        </w:rPr>
        <w:t>Nguyễn Chánh Đại</w:t>
      </w:r>
    </w:p>
    <w:p w14:paraId="0DB9F514" w14:textId="13D868FB" w:rsidR="005B7EFE" w:rsidRPr="00845DAE" w:rsidRDefault="006239B9" w:rsidP="00B51B95">
      <w:pPr>
        <w:pStyle w:val="ListParagraph"/>
        <w:numPr>
          <w:ilvl w:val="0"/>
          <w:numId w:val="2"/>
        </w:numPr>
        <w:rPr>
          <w:lang w:val="en-US"/>
        </w:rPr>
      </w:pPr>
      <w:r>
        <w:rPr>
          <w:lang w:val="en-US"/>
        </w:rPr>
        <w:t xml:space="preserve">MSSV: </w:t>
      </w:r>
      <w:r w:rsidRPr="00574F41">
        <w:rPr>
          <w:b/>
          <w:bCs/>
          <w:lang w:val="en-US"/>
        </w:rPr>
        <w:t>18120113</w:t>
      </w:r>
    </w:p>
    <w:p w14:paraId="5ECCD391" w14:textId="12498B9D" w:rsidR="00853B19" w:rsidRDefault="001836D1" w:rsidP="00B51B95">
      <w:pPr>
        <w:pStyle w:val="Heading1"/>
        <w:rPr>
          <w:lang w:val="en-US"/>
        </w:rPr>
      </w:pPr>
      <w:r>
        <w:rPr>
          <w:lang w:val="en-US"/>
        </w:rPr>
        <w:t xml:space="preserve">1. </w:t>
      </w:r>
      <w:r w:rsidR="00AB45F2" w:rsidRPr="00AB45F2">
        <w:rPr>
          <w:lang w:val="en-US"/>
        </w:rPr>
        <w:t xml:space="preserve">Tạo các </w:t>
      </w:r>
      <w:r w:rsidR="00AB45F2">
        <w:rPr>
          <w:lang w:val="en-US"/>
        </w:rPr>
        <w:t>N</w:t>
      </w:r>
      <w:r w:rsidR="00AB45F2" w:rsidRPr="00AB45F2">
        <w:rPr>
          <w:lang w:val="en-US"/>
        </w:rPr>
        <w:t>ode thích hợp</w:t>
      </w:r>
    </w:p>
    <w:p w14:paraId="59EF7025" w14:textId="1A94B380" w:rsidR="005574BF" w:rsidRPr="005574BF" w:rsidRDefault="005574BF" w:rsidP="008F477B">
      <w:pPr>
        <w:pStyle w:val="Heading2"/>
        <w:rPr>
          <w:lang w:val="en-US"/>
        </w:rPr>
      </w:pPr>
      <w:r>
        <w:rPr>
          <w:lang w:val="en-US"/>
        </w:rPr>
        <w:t>HocVien</w:t>
      </w:r>
    </w:p>
    <w:p w14:paraId="1AA5C4F5" w14:textId="77777777" w:rsidR="005574BF" w:rsidRDefault="005574BF" w:rsidP="005574BF">
      <w:pPr>
        <w:pStyle w:val="Code"/>
      </w:pPr>
      <w:r>
        <w:t>CREATE</w:t>
      </w:r>
    </w:p>
    <w:p w14:paraId="6481A4EC" w14:textId="58031D8F" w:rsidR="005574BF" w:rsidRDefault="00BC02EC" w:rsidP="005574BF">
      <w:pPr>
        <w:pStyle w:val="Code"/>
      </w:pPr>
      <w:r>
        <w:t xml:space="preserve">  </w:t>
      </w:r>
      <w:r w:rsidR="005574BF">
        <w:t>(:HocVien {maHV: 1, ho: 'Nguyen', ten: 'Chanh Dai', diaChi: 'TP. HCM', gioiTinh: 'Nam', namSinh: 2000}),</w:t>
      </w:r>
    </w:p>
    <w:p w14:paraId="5CA0DB3B" w14:textId="61BE1ABE" w:rsidR="005574BF" w:rsidRDefault="005574BF" w:rsidP="005574BF">
      <w:pPr>
        <w:pStyle w:val="Code"/>
      </w:pPr>
      <w:r>
        <w:t xml:space="preserve">  (:HocVien {maHV: 2, ho: 'Ngo', ten: 'Thanh Tam', diaChi: 'TP. HCM', gioiTinh: 'N</w:t>
      </w:r>
      <w:r>
        <w:rPr>
          <w:rFonts w:ascii="Calibri" w:hAnsi="Calibri" w:cs="Calibri"/>
        </w:rPr>
        <w:t>ữ</w:t>
      </w:r>
      <w:r>
        <w:t>', namSinh: 2000}),</w:t>
      </w:r>
    </w:p>
    <w:p w14:paraId="22075D0C" w14:textId="327166CE" w:rsidR="005574BF" w:rsidRDefault="005574BF" w:rsidP="005574BF">
      <w:pPr>
        <w:pStyle w:val="Code"/>
      </w:pPr>
      <w:r>
        <w:t xml:space="preserve">  (:HocVien {maHV: 3, ho: 'Nguyen', ten: 'Thanh Ut', diaChi: 'TP. Can Tho', gioiTinh: 'Nam', namSinh: 1972}),</w:t>
      </w:r>
    </w:p>
    <w:p w14:paraId="5AF9CA6A" w14:textId="2FD8A441" w:rsidR="000B04FC" w:rsidRDefault="00BC02EC" w:rsidP="005574BF">
      <w:pPr>
        <w:pStyle w:val="Code"/>
      </w:pPr>
      <w:r>
        <w:t xml:space="preserve">  </w:t>
      </w:r>
      <w:r w:rsidR="005574BF">
        <w:t>(:HocVien {maHV: 4, ho: 'Nguyen', ten: 'Thi Thu', diaChi: 'TP. Can Tho', gioiTinh: 'N</w:t>
      </w:r>
      <w:r w:rsidR="005574BF">
        <w:rPr>
          <w:rFonts w:ascii="Calibri" w:hAnsi="Calibri" w:cs="Calibri"/>
        </w:rPr>
        <w:t>ữ</w:t>
      </w:r>
      <w:r w:rsidR="005574BF">
        <w:t>', namSinh: 1976})</w:t>
      </w:r>
    </w:p>
    <w:p w14:paraId="7BFEACD4" w14:textId="6EFA8B4C" w:rsidR="00B37E61" w:rsidRDefault="00FC2B53" w:rsidP="008F477B">
      <w:pPr>
        <w:pStyle w:val="Heading2"/>
      </w:pPr>
      <w:r>
        <w:t>KhoaHoc</w:t>
      </w:r>
    </w:p>
    <w:p w14:paraId="3F97931F" w14:textId="77777777" w:rsidR="00FC2B53" w:rsidRDefault="00FC2B53" w:rsidP="00FC2B53">
      <w:pPr>
        <w:pStyle w:val="Code"/>
      </w:pPr>
      <w:r>
        <w:t>CREATE</w:t>
      </w:r>
    </w:p>
    <w:p w14:paraId="34F3E068" w14:textId="668C691B" w:rsidR="00FC2B53" w:rsidRDefault="00FC2B53" w:rsidP="00FC2B53">
      <w:pPr>
        <w:pStyle w:val="Code"/>
      </w:pPr>
      <w:r>
        <w:t xml:space="preserve">  (:KhoaHoc {maKH: 1, ten: 'Learn Python: Fundamentals', soBuoi: 30}),</w:t>
      </w:r>
    </w:p>
    <w:p w14:paraId="0AF4CEF3" w14:textId="1D7EBE5C" w:rsidR="00FC2B53" w:rsidRDefault="00FC2B53" w:rsidP="00FC2B53">
      <w:pPr>
        <w:pStyle w:val="Code"/>
      </w:pPr>
      <w:r>
        <w:t xml:space="preserve">  (:KhoaHoc {maKH: 2, ten: 'Learn TypeScript: Fundamentals', soBuoi: 28}),</w:t>
      </w:r>
    </w:p>
    <w:p w14:paraId="6146E05C" w14:textId="3E4ADD6F" w:rsidR="00FC2B53" w:rsidRDefault="00FC2B53" w:rsidP="00FC2B53">
      <w:pPr>
        <w:pStyle w:val="Code"/>
      </w:pPr>
      <w:r>
        <w:t xml:space="preserve">  (:KhoaHoc {maKH: 3, ten: 'Generative AI: Prompt Engineering Basics', soBuoi: 36})</w:t>
      </w:r>
    </w:p>
    <w:p w14:paraId="0EBC5C1D" w14:textId="62F391D5" w:rsidR="004F7D4F" w:rsidRDefault="004F7D4F" w:rsidP="008F477B">
      <w:pPr>
        <w:pStyle w:val="Heading2"/>
      </w:pPr>
      <w:r>
        <w:t>PhongHoc</w:t>
      </w:r>
    </w:p>
    <w:p w14:paraId="3785F760" w14:textId="77777777" w:rsidR="004F7D4F" w:rsidRDefault="004F7D4F" w:rsidP="004F7D4F">
      <w:pPr>
        <w:pStyle w:val="Code"/>
      </w:pPr>
      <w:r>
        <w:t>CREATE</w:t>
      </w:r>
    </w:p>
    <w:p w14:paraId="296FED27" w14:textId="19F4BD14" w:rsidR="004F7D4F" w:rsidRDefault="00BC02EC" w:rsidP="004F7D4F">
      <w:pPr>
        <w:pStyle w:val="Code"/>
      </w:pPr>
      <w:r>
        <w:t xml:space="preserve">  </w:t>
      </w:r>
      <w:r w:rsidR="004F7D4F">
        <w:t>(:PhongHoc {maPH: 1, tenPhong: 'D100'}),</w:t>
      </w:r>
    </w:p>
    <w:p w14:paraId="51D240A9" w14:textId="6792830D" w:rsidR="004F7D4F" w:rsidRDefault="004F7D4F" w:rsidP="004F7D4F">
      <w:pPr>
        <w:pStyle w:val="Code"/>
      </w:pPr>
      <w:r>
        <w:t xml:space="preserve">  (:PhongHoc {maPH: 2, tenPhong: 'D105'})</w:t>
      </w:r>
    </w:p>
    <w:p w14:paraId="0DB0DD96" w14:textId="1451A3D0" w:rsidR="004F7D4F" w:rsidRDefault="00083B57" w:rsidP="008F477B">
      <w:pPr>
        <w:pStyle w:val="Heading2"/>
      </w:pPr>
      <w:r>
        <w:t>DoAn</w:t>
      </w:r>
    </w:p>
    <w:p w14:paraId="63B53C3D" w14:textId="77777777" w:rsidR="00083B57" w:rsidRDefault="00083B57" w:rsidP="00083B57">
      <w:pPr>
        <w:pStyle w:val="Code"/>
      </w:pPr>
      <w:r>
        <w:t>CREATE</w:t>
      </w:r>
    </w:p>
    <w:p w14:paraId="3AD4E63F" w14:textId="4CEB9F3B" w:rsidR="00083B57" w:rsidRDefault="00083B57" w:rsidP="00083B57">
      <w:pPr>
        <w:pStyle w:val="Code"/>
      </w:pPr>
      <w:r>
        <w:t xml:space="preserve">  (:DoAn {maDA: 1, tenDA: 'Text to Video by AI'}),</w:t>
      </w:r>
    </w:p>
    <w:p w14:paraId="1491E2EB" w14:textId="6E7CACE1" w:rsidR="00083B57" w:rsidRDefault="00083B57" w:rsidP="00083B57">
      <w:pPr>
        <w:pStyle w:val="Code"/>
      </w:pPr>
      <w:r>
        <w:t xml:space="preserve">  (:DoAn {maDA: 2, tenDA: 'Face Recognition Tool'}),</w:t>
      </w:r>
    </w:p>
    <w:p w14:paraId="0AD50E91" w14:textId="42565C0C" w:rsidR="00080E1C" w:rsidRDefault="00083B57" w:rsidP="00080E1C">
      <w:pPr>
        <w:pStyle w:val="Code"/>
      </w:pPr>
      <w:r>
        <w:t xml:space="preserve">  (:DoAn {maDA: 12, tenDA: 'Quiz Web App'})</w:t>
      </w:r>
    </w:p>
    <w:p w14:paraId="10DDCE47" w14:textId="52C11D01" w:rsidR="00ED114B" w:rsidRDefault="00ED114B">
      <w:pPr>
        <w:spacing w:before="0" w:after="0" w:line="240" w:lineRule="auto"/>
        <w:jc w:val="left"/>
      </w:pPr>
      <w:r>
        <w:br w:type="page"/>
      </w:r>
    </w:p>
    <w:p w14:paraId="6921B1F9" w14:textId="00BD9F81" w:rsidR="006723A4" w:rsidRDefault="001836D1" w:rsidP="005D239E">
      <w:pPr>
        <w:pStyle w:val="Heading1"/>
      </w:pPr>
      <w:r>
        <w:lastRenderedPageBreak/>
        <w:t xml:space="preserve">2. </w:t>
      </w:r>
      <w:r w:rsidRPr="001836D1">
        <w:t xml:space="preserve">Tạo mối quan hệ giữa các </w:t>
      </w:r>
      <w:r>
        <w:t>N</w:t>
      </w:r>
      <w:r w:rsidRPr="001836D1">
        <w:t>ode</w:t>
      </w:r>
    </w:p>
    <w:p w14:paraId="26449D4F" w14:textId="4039D3EA" w:rsidR="001836D1" w:rsidRDefault="00B93929" w:rsidP="00BF5534">
      <w:pPr>
        <w:pStyle w:val="Heading2"/>
      </w:pPr>
      <w:r w:rsidRPr="00B93929">
        <w:t>H</w:t>
      </w:r>
      <w:r w:rsidR="00A60108">
        <w:t>ocVien</w:t>
      </w:r>
      <w:r w:rsidRPr="00B93929">
        <w:t xml:space="preserve"> tham gia </w:t>
      </w:r>
      <w:r w:rsidR="00A60108">
        <w:t>KhoaHoc</w:t>
      </w:r>
    </w:p>
    <w:p w14:paraId="0B0F2338" w14:textId="77777777" w:rsidR="00B93929" w:rsidRDefault="00B93929" w:rsidP="00B93929">
      <w:pPr>
        <w:pStyle w:val="Code"/>
      </w:pPr>
      <w:r>
        <w:t>MATCH (hv1:HocVien {maHV: 1}), (kh1:KhoaHoc {maKH: 1})</w:t>
      </w:r>
    </w:p>
    <w:p w14:paraId="43FB4C77" w14:textId="5EC6E034" w:rsidR="00B93929" w:rsidRDefault="00B93929" w:rsidP="00B93929">
      <w:pPr>
        <w:pStyle w:val="Code"/>
      </w:pPr>
      <w:r>
        <w:t xml:space="preserve">      CREATE (hv1)-[:THAM_GIA]-&gt;(kh1)</w:t>
      </w:r>
    </w:p>
    <w:p w14:paraId="63B81E64" w14:textId="77777777" w:rsidR="00B93929" w:rsidRDefault="00B93929" w:rsidP="00B93929">
      <w:pPr>
        <w:pStyle w:val="Code"/>
      </w:pPr>
    </w:p>
    <w:p w14:paraId="72621090" w14:textId="77777777" w:rsidR="00B93929" w:rsidRDefault="00B93929" w:rsidP="00B93929">
      <w:pPr>
        <w:pStyle w:val="Code"/>
      </w:pPr>
      <w:r>
        <w:t>MATCH (hv2:HocVien {maHV: 2}), (kh2:KhoaHoc {maKH: 2})</w:t>
      </w:r>
    </w:p>
    <w:p w14:paraId="36EDB2A4" w14:textId="37226BDC" w:rsidR="00B93929" w:rsidRDefault="00B93929" w:rsidP="00B93929">
      <w:pPr>
        <w:pStyle w:val="Code"/>
      </w:pPr>
      <w:r>
        <w:t xml:space="preserve">      CREATE (hv2)-[:THAM_GIA]-&gt;(kh2)</w:t>
      </w:r>
    </w:p>
    <w:p w14:paraId="4D7E55AB" w14:textId="77777777" w:rsidR="00B93929" w:rsidRDefault="00B93929" w:rsidP="00B93929">
      <w:pPr>
        <w:pStyle w:val="Code"/>
      </w:pPr>
    </w:p>
    <w:p w14:paraId="6AD05FAC" w14:textId="77777777" w:rsidR="00B93929" w:rsidRDefault="00B93929" w:rsidP="00B93929">
      <w:pPr>
        <w:pStyle w:val="Code"/>
      </w:pPr>
      <w:r>
        <w:t>MATCH (hv3:HocVien {maHV: 3}), (kh1:KhoaHoc {maKH: 1})</w:t>
      </w:r>
    </w:p>
    <w:p w14:paraId="39383CD4" w14:textId="56F33767" w:rsidR="00B93929" w:rsidRDefault="00B93929" w:rsidP="00B93929">
      <w:pPr>
        <w:pStyle w:val="Code"/>
      </w:pPr>
      <w:r>
        <w:t xml:space="preserve">      CREATE (hv3)-[:THAM_GIA]-&gt;(kh1)</w:t>
      </w:r>
    </w:p>
    <w:p w14:paraId="07764A9D" w14:textId="77777777" w:rsidR="00B93929" w:rsidRDefault="00B93929" w:rsidP="00B93929">
      <w:pPr>
        <w:pStyle w:val="Code"/>
      </w:pPr>
    </w:p>
    <w:p w14:paraId="2745A6EB" w14:textId="77777777" w:rsidR="00B93929" w:rsidRDefault="00B93929" w:rsidP="00B93929">
      <w:pPr>
        <w:pStyle w:val="Code"/>
      </w:pPr>
      <w:r>
        <w:t>MATCH (hv4:HocVien {maHV: 4}), (kh3:KhoaHoc {maKH: 3})</w:t>
      </w:r>
    </w:p>
    <w:p w14:paraId="3F98518E" w14:textId="36213F4B" w:rsidR="00B93929" w:rsidRDefault="00B93929" w:rsidP="00B93929">
      <w:pPr>
        <w:pStyle w:val="Code"/>
      </w:pPr>
      <w:r>
        <w:t xml:space="preserve">      CREATE (hv4)-[:THAM_GIA]-&gt;(kh3)</w:t>
      </w:r>
    </w:p>
    <w:p w14:paraId="0F70F6DA" w14:textId="2068D09D" w:rsidR="00B93929" w:rsidRDefault="00A60108" w:rsidP="00BF5534">
      <w:pPr>
        <w:pStyle w:val="Heading2"/>
      </w:pPr>
      <w:r>
        <w:t>KhoaHoc</w:t>
      </w:r>
      <w:r w:rsidR="00B93929" w:rsidRPr="00B93929">
        <w:t xml:space="preserve"> diễn ra tại Ph</w:t>
      </w:r>
      <w:r>
        <w:t>ongHoc</w:t>
      </w:r>
    </w:p>
    <w:p w14:paraId="70AB9095" w14:textId="77777777" w:rsidR="002B6701" w:rsidRDefault="002B6701" w:rsidP="002B6701">
      <w:pPr>
        <w:pStyle w:val="Code"/>
      </w:pPr>
      <w:r>
        <w:t>MATCH (kh1:KhoaHoc {maKH: 1}), (ph1:PhongHoc {maPH: 1})</w:t>
      </w:r>
    </w:p>
    <w:p w14:paraId="430E98F5" w14:textId="081F4894" w:rsidR="00B93929" w:rsidRDefault="002B6701" w:rsidP="002B6701">
      <w:pPr>
        <w:pStyle w:val="Code"/>
      </w:pPr>
      <w:r>
        <w:t>CREATE (kh1)-[:DIEN_RA_TAI]-&gt;(ph1)</w:t>
      </w:r>
    </w:p>
    <w:p w14:paraId="019B3E97" w14:textId="77777777" w:rsidR="002B6701" w:rsidRDefault="002B6701" w:rsidP="002B6701">
      <w:pPr>
        <w:pStyle w:val="Code"/>
      </w:pPr>
    </w:p>
    <w:p w14:paraId="33E66134" w14:textId="77777777" w:rsidR="002B6701" w:rsidRDefault="002B6701" w:rsidP="002B6701">
      <w:pPr>
        <w:pStyle w:val="Code"/>
      </w:pPr>
      <w:r>
        <w:t>MATCH (kh2:KhoaHoc {maKH: 2}), (ph2:PhongHoc {maPH: 2})</w:t>
      </w:r>
    </w:p>
    <w:p w14:paraId="596F18A5" w14:textId="280EA801" w:rsidR="002B6701" w:rsidRDefault="002B6701" w:rsidP="002B6701">
      <w:pPr>
        <w:pStyle w:val="Code"/>
      </w:pPr>
      <w:r>
        <w:t>CREATE (kh2)-[:DIEN_RA_TAI]-&gt;(ph2)</w:t>
      </w:r>
    </w:p>
    <w:p w14:paraId="797D9447" w14:textId="77777777" w:rsidR="002B6701" w:rsidRDefault="002B6701" w:rsidP="002B6701">
      <w:pPr>
        <w:pStyle w:val="Code"/>
      </w:pPr>
    </w:p>
    <w:p w14:paraId="07DEF8A1" w14:textId="77777777" w:rsidR="002B6701" w:rsidRDefault="002B6701" w:rsidP="002B6701">
      <w:pPr>
        <w:pStyle w:val="Code"/>
      </w:pPr>
      <w:r>
        <w:t>MATCH (kh3:KhoaHoc {maKH: 3}), (ph2:PhongHoc {maPH: 2})</w:t>
      </w:r>
    </w:p>
    <w:p w14:paraId="799F2167" w14:textId="554FEC07" w:rsidR="002B6701" w:rsidRDefault="002B6701" w:rsidP="002B6701">
      <w:pPr>
        <w:pStyle w:val="Code"/>
      </w:pPr>
      <w:r>
        <w:t>CREATE (kh3)-[:DIEN_RA_TAI]-&gt;(ph2)</w:t>
      </w:r>
    </w:p>
    <w:p w14:paraId="244C3F99" w14:textId="6CDE4BAF" w:rsidR="00805858" w:rsidRDefault="00805858" w:rsidP="00BF5534">
      <w:pPr>
        <w:pStyle w:val="Heading2"/>
      </w:pPr>
      <w:r w:rsidRPr="00805858">
        <w:t>H</w:t>
      </w:r>
      <w:r w:rsidR="007B7BD7">
        <w:t>ocVien</w:t>
      </w:r>
      <w:r w:rsidRPr="00805858">
        <w:t xml:space="preserve"> làm </w:t>
      </w:r>
      <w:r w:rsidR="007B7BD7">
        <w:t xml:space="preserve">DoAn </w:t>
      </w:r>
      <w:r w:rsidRPr="00805858">
        <w:t>(có số giờ làm việc)</w:t>
      </w:r>
    </w:p>
    <w:p w14:paraId="73AD7276" w14:textId="77777777" w:rsidR="00805858" w:rsidRDefault="00805858" w:rsidP="00805858">
      <w:pPr>
        <w:pStyle w:val="Code"/>
      </w:pPr>
      <w:r>
        <w:t>MATCH (hv1:HocVien {maHV: 1}), (da1:DoAn {maDA: 1})</w:t>
      </w:r>
    </w:p>
    <w:p w14:paraId="476325A1" w14:textId="3E3E7A48" w:rsidR="00805858" w:rsidRDefault="00805858" w:rsidP="00805858">
      <w:pPr>
        <w:pStyle w:val="Code"/>
      </w:pPr>
      <w:r>
        <w:t>CREATE (hv1)-[:LAM_DO_AN {soGio: 50}]-&gt;(da1)</w:t>
      </w:r>
    </w:p>
    <w:p w14:paraId="4D58FF8D" w14:textId="77777777" w:rsidR="00805858" w:rsidRDefault="00805858" w:rsidP="00805858">
      <w:pPr>
        <w:pStyle w:val="Code"/>
      </w:pPr>
    </w:p>
    <w:p w14:paraId="1E4D6E1A" w14:textId="77777777" w:rsidR="00805858" w:rsidRDefault="00805858" w:rsidP="00805858">
      <w:pPr>
        <w:pStyle w:val="Code"/>
      </w:pPr>
      <w:r>
        <w:t>MATCH (hv1:HocVien {maHV: 1}), (da2:DoAn {maDA: 2})</w:t>
      </w:r>
    </w:p>
    <w:p w14:paraId="352536F2" w14:textId="29202606" w:rsidR="00805858" w:rsidRDefault="00805858" w:rsidP="00805858">
      <w:pPr>
        <w:pStyle w:val="Code"/>
      </w:pPr>
      <w:r>
        <w:t>CREATE (hv1)-[:LAM_DO_AN {soGio: 30}]-&gt;(da2)</w:t>
      </w:r>
    </w:p>
    <w:p w14:paraId="32210F3B" w14:textId="77777777" w:rsidR="00805858" w:rsidRDefault="00805858" w:rsidP="00805858">
      <w:pPr>
        <w:pStyle w:val="Code"/>
      </w:pPr>
    </w:p>
    <w:p w14:paraId="3C9237E7" w14:textId="77777777" w:rsidR="00805858" w:rsidRDefault="00805858" w:rsidP="00805858">
      <w:pPr>
        <w:pStyle w:val="Code"/>
      </w:pPr>
      <w:r>
        <w:t>MATCH (hv2:HocVien {maHV: 2}), (da2:DoAn {maDA: 2})</w:t>
      </w:r>
    </w:p>
    <w:p w14:paraId="1C2D06CC" w14:textId="5865582C" w:rsidR="00805858" w:rsidRDefault="00805858" w:rsidP="00805858">
      <w:pPr>
        <w:pStyle w:val="Code"/>
      </w:pPr>
      <w:r>
        <w:t>CREATE (hv2)-[:LAM_DO_AN {soGio: 40}]-&gt;(da2)</w:t>
      </w:r>
    </w:p>
    <w:p w14:paraId="18471912" w14:textId="77777777" w:rsidR="00805858" w:rsidRDefault="00805858" w:rsidP="00805858">
      <w:pPr>
        <w:pStyle w:val="Code"/>
      </w:pPr>
    </w:p>
    <w:p w14:paraId="1592522D" w14:textId="77777777" w:rsidR="00805858" w:rsidRDefault="00805858" w:rsidP="00805858">
      <w:pPr>
        <w:pStyle w:val="Code"/>
      </w:pPr>
      <w:r>
        <w:t>MATCH (hv3:HocVien {maHV: 3}), (da3:DoAn {maDA: 12})</w:t>
      </w:r>
    </w:p>
    <w:p w14:paraId="6D087A83" w14:textId="658EBD2D" w:rsidR="00805858" w:rsidRDefault="00805858" w:rsidP="00805858">
      <w:pPr>
        <w:pStyle w:val="Code"/>
      </w:pPr>
      <w:r>
        <w:t>CREATE (hv3)-[:LAM_DO_AN {soGio: 30}]-&gt;(da3)</w:t>
      </w:r>
    </w:p>
    <w:p w14:paraId="0549B78E" w14:textId="77777777" w:rsidR="00805858" w:rsidRDefault="00805858" w:rsidP="00805858">
      <w:pPr>
        <w:pStyle w:val="Code"/>
      </w:pPr>
    </w:p>
    <w:p w14:paraId="010C7C26" w14:textId="77777777" w:rsidR="00805858" w:rsidRDefault="00805858" w:rsidP="00805858">
      <w:pPr>
        <w:pStyle w:val="Code"/>
      </w:pPr>
      <w:r>
        <w:t>MATCH (hv4:HocVien {maHV: 4}), (da3:DoAn {maDA: 12})</w:t>
      </w:r>
    </w:p>
    <w:p w14:paraId="1B3271AE" w14:textId="17749821" w:rsidR="00805858" w:rsidRPr="00805858" w:rsidRDefault="00805858" w:rsidP="00805858">
      <w:pPr>
        <w:pStyle w:val="Code"/>
      </w:pPr>
      <w:r>
        <w:t>CREATE (hv4)-[:LAM_DO_AN {soGio: 35}]-&gt;(da3)</w:t>
      </w:r>
    </w:p>
    <w:p w14:paraId="7082DA9A" w14:textId="53605061" w:rsidR="009D7A4F" w:rsidRDefault="009D7A4F">
      <w:pPr>
        <w:spacing w:before="0" w:after="0" w:line="240" w:lineRule="auto"/>
        <w:jc w:val="left"/>
      </w:pPr>
    </w:p>
    <w:p w14:paraId="6E647577" w14:textId="1800C499" w:rsidR="001836D1" w:rsidRDefault="001836D1" w:rsidP="002F42B4">
      <w:pPr>
        <w:pStyle w:val="Heading1"/>
      </w:pPr>
      <w:r>
        <w:t xml:space="preserve">3. </w:t>
      </w:r>
      <w:r w:rsidRPr="001836D1">
        <w:t xml:space="preserve">Kiểm tra thông tin bằng cách liệt kê tất cả các </w:t>
      </w:r>
      <w:r>
        <w:t>N</w:t>
      </w:r>
      <w:r w:rsidRPr="001836D1">
        <w:t>ode sau khi tạo</w:t>
      </w:r>
    </w:p>
    <w:p w14:paraId="407F9741" w14:textId="77777777" w:rsidR="00F20D2C" w:rsidRDefault="00F20D2C" w:rsidP="00F20D2C">
      <w:pPr>
        <w:pStyle w:val="Code"/>
      </w:pPr>
      <w:r>
        <w:t>MATCH (n)</w:t>
      </w:r>
    </w:p>
    <w:p w14:paraId="6BD00A67" w14:textId="79DA7D3D" w:rsidR="00073F32" w:rsidRDefault="00F20D2C" w:rsidP="00F20D2C">
      <w:pPr>
        <w:pStyle w:val="Code"/>
      </w:pPr>
      <w:r>
        <w:t>RETURN n</w:t>
      </w:r>
    </w:p>
    <w:p w14:paraId="7CD510BF" w14:textId="329C41BD" w:rsidR="00F20D2C" w:rsidRDefault="00F20D2C" w:rsidP="00F20D2C">
      <w:r>
        <w:rPr>
          <w:noProof/>
        </w:rPr>
        <w:lastRenderedPageBreak/>
        <w:drawing>
          <wp:inline distT="0" distB="0" distL="0" distR="0" wp14:anchorId="2F92C980" wp14:editId="25BE188C">
            <wp:extent cx="5759450" cy="3127022"/>
            <wp:effectExtent l="0" t="0" r="0" b="0"/>
            <wp:docPr id="1688847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47023" name="Picture 1" descr="A screenshot of a computer&#10;&#10;AI-generated content may be incorrect."/>
                    <pic:cNvPicPr/>
                  </pic:nvPicPr>
                  <pic:blipFill rotWithShape="1">
                    <a:blip r:embed="rId7" cstate="print">
                      <a:extLst>
                        <a:ext uri="{28A0092B-C50C-407E-A947-70E740481C1C}">
                          <a14:useLocalDpi xmlns:a14="http://schemas.microsoft.com/office/drawing/2010/main" val="0"/>
                        </a:ext>
                      </a:extLst>
                    </a:blip>
                    <a:srcRect b="13038"/>
                    <a:stretch/>
                  </pic:blipFill>
                  <pic:spPr bwMode="auto">
                    <a:xfrm>
                      <a:off x="0" y="0"/>
                      <a:ext cx="5760000" cy="3127321"/>
                    </a:xfrm>
                    <a:prstGeom prst="rect">
                      <a:avLst/>
                    </a:prstGeom>
                    <a:ln>
                      <a:noFill/>
                    </a:ln>
                    <a:extLst>
                      <a:ext uri="{53640926-AAD7-44D8-BBD7-CCE9431645EC}">
                        <a14:shadowObscured xmlns:a14="http://schemas.microsoft.com/office/drawing/2010/main"/>
                      </a:ext>
                    </a:extLst>
                  </pic:spPr>
                </pic:pic>
              </a:graphicData>
            </a:graphic>
          </wp:inline>
        </w:drawing>
      </w:r>
    </w:p>
    <w:p w14:paraId="233CF9D5" w14:textId="75A2E4C9" w:rsidR="00ED114B" w:rsidRDefault="00FC1082" w:rsidP="00CF6D1C">
      <w:pPr>
        <w:pStyle w:val="Heading1"/>
      </w:pPr>
      <w:r>
        <w:t>4. D</w:t>
      </w:r>
      <w:r w:rsidRPr="00FC1082">
        <w:t>ùng ngôn ngữ Cypher truy vấn các thông tin</w:t>
      </w:r>
    </w:p>
    <w:p w14:paraId="1C087E14" w14:textId="4C25AD81" w:rsidR="00FC1082" w:rsidRDefault="00BC4992" w:rsidP="00FC1082">
      <w:r w:rsidRPr="00E50C1F">
        <w:rPr>
          <w:highlight w:val="yellow"/>
        </w:rPr>
        <w:t>Tìm tất cả thông tin học viên có địa chỉ “TP. HCM”. Thông tin trả về bao gồm họ tên học viên, địa chỉ, giới tính, năm sinh, sắp xếp giảm dần theo họ học viên.</w:t>
      </w:r>
    </w:p>
    <w:p w14:paraId="3538A53E" w14:textId="77777777" w:rsidR="00710F17" w:rsidRDefault="00710F17" w:rsidP="00710F17">
      <w:pPr>
        <w:pStyle w:val="Code"/>
      </w:pPr>
      <w:r>
        <w:t>MATCH (hv:HocVien)</w:t>
      </w:r>
    </w:p>
    <w:p w14:paraId="59281104" w14:textId="77777777" w:rsidR="00710F17" w:rsidRDefault="00710F17" w:rsidP="00710F17">
      <w:pPr>
        <w:pStyle w:val="Code"/>
      </w:pPr>
      <w:r>
        <w:t>WHERE toLower(hv.diaChi) CONTAINS 'tp. hcm'</w:t>
      </w:r>
    </w:p>
    <w:p w14:paraId="7121A9F5" w14:textId="77777777" w:rsidR="00710F17" w:rsidRDefault="00710F17" w:rsidP="00710F17">
      <w:pPr>
        <w:pStyle w:val="Code"/>
      </w:pPr>
      <w:r>
        <w:t>RETURN hv.ho AS ho, hv.ten AS ten, hv.diaChi AS diaChi, hv.gioiTinh AS gioiTinh, hv.namSinh AS namSinh</w:t>
      </w:r>
    </w:p>
    <w:p w14:paraId="46AF9210" w14:textId="3381FE3C" w:rsidR="00710F17" w:rsidRDefault="00710F17" w:rsidP="00710F17">
      <w:pPr>
        <w:pStyle w:val="Code"/>
      </w:pPr>
      <w:r>
        <w:t>ORDER BY hv.ho DESC</w:t>
      </w:r>
    </w:p>
    <w:p w14:paraId="77F94439" w14:textId="11FF2690" w:rsidR="00D4595A" w:rsidRDefault="00D4595A" w:rsidP="00D4595A">
      <w:r>
        <w:rPr>
          <w:noProof/>
        </w:rPr>
        <w:drawing>
          <wp:inline distT="0" distB="0" distL="0" distR="0" wp14:anchorId="047711D2" wp14:editId="2CC4C870">
            <wp:extent cx="5759450" cy="2269067"/>
            <wp:effectExtent l="0" t="0" r="0" b="4445"/>
            <wp:docPr id="110425895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58950" name="Picture 2" descr="A screenshot of a computer&#10;&#10;AI-generated content may be incorrect."/>
                    <pic:cNvPicPr/>
                  </pic:nvPicPr>
                  <pic:blipFill rotWithShape="1">
                    <a:blip r:embed="rId8" cstate="print">
                      <a:extLst>
                        <a:ext uri="{28A0092B-C50C-407E-A947-70E740481C1C}">
                          <a14:useLocalDpi xmlns:a14="http://schemas.microsoft.com/office/drawing/2010/main" val="0"/>
                        </a:ext>
                      </a:extLst>
                    </a:blip>
                    <a:srcRect b="36897"/>
                    <a:stretch/>
                  </pic:blipFill>
                  <pic:spPr bwMode="auto">
                    <a:xfrm>
                      <a:off x="0" y="0"/>
                      <a:ext cx="5760000" cy="2269284"/>
                    </a:xfrm>
                    <a:prstGeom prst="rect">
                      <a:avLst/>
                    </a:prstGeom>
                    <a:ln>
                      <a:noFill/>
                    </a:ln>
                    <a:extLst>
                      <a:ext uri="{53640926-AAD7-44D8-BBD7-CCE9431645EC}">
                        <a14:shadowObscured xmlns:a14="http://schemas.microsoft.com/office/drawing/2010/main"/>
                      </a:ext>
                    </a:extLst>
                  </pic:spPr>
                </pic:pic>
              </a:graphicData>
            </a:graphic>
          </wp:inline>
        </w:drawing>
      </w:r>
    </w:p>
    <w:p w14:paraId="30B4828A" w14:textId="77777777" w:rsidR="009D7A4F" w:rsidRDefault="009D7A4F" w:rsidP="00D4595A"/>
    <w:p w14:paraId="2C2F800E" w14:textId="046E105E" w:rsidR="00D4595A" w:rsidRDefault="00D7007A" w:rsidP="00D4595A">
      <w:r w:rsidRPr="00E50C1F">
        <w:rPr>
          <w:highlight w:val="yellow"/>
        </w:rPr>
        <w:t>Tìm tất cả các khóa học có số buổi lớn hơn 32. Thông tin trả về bao gồm tên khóa học, số buổi, sắp xếp giảm dần theo số lượng buổi học.</w:t>
      </w:r>
    </w:p>
    <w:p w14:paraId="12925ADD" w14:textId="77777777" w:rsidR="00D7007A" w:rsidRDefault="00D7007A" w:rsidP="00D7007A">
      <w:pPr>
        <w:pStyle w:val="Code"/>
      </w:pPr>
      <w:r>
        <w:t>MATCH (kh:KhoaHoc)</w:t>
      </w:r>
    </w:p>
    <w:p w14:paraId="13B4809E" w14:textId="77777777" w:rsidR="00D7007A" w:rsidRDefault="00D7007A" w:rsidP="00D7007A">
      <w:pPr>
        <w:pStyle w:val="Code"/>
      </w:pPr>
      <w:r>
        <w:t>WHERE kh.soBuoi &gt; 32</w:t>
      </w:r>
    </w:p>
    <w:p w14:paraId="0EB6E6F2" w14:textId="77777777" w:rsidR="00D7007A" w:rsidRDefault="00D7007A" w:rsidP="00D7007A">
      <w:pPr>
        <w:pStyle w:val="Code"/>
      </w:pPr>
      <w:r>
        <w:t>RETURN kh.ten AS tenKhoaHoc, kh.soBuoi AS soBuoi</w:t>
      </w:r>
    </w:p>
    <w:p w14:paraId="62CC3C55" w14:textId="19C69893" w:rsidR="00D7007A" w:rsidRDefault="00D7007A" w:rsidP="00D7007A">
      <w:pPr>
        <w:pStyle w:val="Code"/>
      </w:pPr>
      <w:r>
        <w:t>ORDER BY soBuoi DESC</w:t>
      </w:r>
    </w:p>
    <w:p w14:paraId="1A327DD3" w14:textId="487070D4" w:rsidR="00D7007A" w:rsidRDefault="00D7007A" w:rsidP="00D7007A">
      <w:r>
        <w:rPr>
          <w:noProof/>
        </w:rPr>
        <w:lastRenderedPageBreak/>
        <w:drawing>
          <wp:inline distT="0" distB="0" distL="0" distR="0" wp14:anchorId="1CA5542D" wp14:editId="5FE4E187">
            <wp:extent cx="5759450" cy="2257778"/>
            <wp:effectExtent l="0" t="0" r="0" b="3175"/>
            <wp:docPr id="3821212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21206" name="Picture 3"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b="37211"/>
                    <a:stretch/>
                  </pic:blipFill>
                  <pic:spPr bwMode="auto">
                    <a:xfrm>
                      <a:off x="0" y="0"/>
                      <a:ext cx="5760000" cy="2257994"/>
                    </a:xfrm>
                    <a:prstGeom prst="rect">
                      <a:avLst/>
                    </a:prstGeom>
                    <a:ln>
                      <a:noFill/>
                    </a:ln>
                    <a:extLst>
                      <a:ext uri="{53640926-AAD7-44D8-BBD7-CCE9431645EC}">
                        <a14:shadowObscured xmlns:a14="http://schemas.microsoft.com/office/drawing/2010/main"/>
                      </a:ext>
                    </a:extLst>
                  </pic:spPr>
                </pic:pic>
              </a:graphicData>
            </a:graphic>
          </wp:inline>
        </w:drawing>
      </w:r>
    </w:p>
    <w:p w14:paraId="62BB92E2" w14:textId="77777777" w:rsidR="00B0708B" w:rsidRDefault="00B0708B" w:rsidP="00D7007A"/>
    <w:p w14:paraId="26C9E5C6" w14:textId="28E462C8" w:rsidR="006C3071" w:rsidRDefault="00857870" w:rsidP="00D7007A">
      <w:r w:rsidRPr="00601117">
        <w:rPr>
          <w:highlight w:val="yellow"/>
        </w:rPr>
        <w:t>Tìm tất cả các phòng học có ít nhất 1 học viên tham gia. Thông tin trả về bao gồm tên phòng học, tên học viên.</w:t>
      </w:r>
    </w:p>
    <w:p w14:paraId="689DFC8C" w14:textId="77777777" w:rsidR="00EB4717" w:rsidRDefault="00EB4717" w:rsidP="00EB4717">
      <w:pPr>
        <w:pStyle w:val="Code"/>
      </w:pPr>
      <w:r>
        <w:t>MATCH (hv:HocVien)-[:THAM_GIA]-&gt;(kh:KhoaHoc)-[:DIEN_RA_TAI]-&gt;(ph:PhongHoc)</w:t>
      </w:r>
    </w:p>
    <w:p w14:paraId="25779002" w14:textId="0FEE70BC" w:rsidR="00857870" w:rsidRDefault="00EB4717" w:rsidP="00EB4717">
      <w:pPr>
        <w:pStyle w:val="Code"/>
      </w:pPr>
      <w:r>
        <w:t>RETURN ph.tenPhong AS tenPhongHoc, hv.ho + ' ' + hv.ten AS tenHocVien</w:t>
      </w:r>
    </w:p>
    <w:p w14:paraId="0DE7C480" w14:textId="0101FFD0" w:rsidR="00C6522E" w:rsidRDefault="00340BA2" w:rsidP="00C6522E">
      <w:r>
        <w:rPr>
          <w:noProof/>
        </w:rPr>
        <w:drawing>
          <wp:inline distT="0" distB="0" distL="0" distR="0" wp14:anchorId="44BF88A2" wp14:editId="4FE0A962">
            <wp:extent cx="5759450" cy="2370667"/>
            <wp:effectExtent l="0" t="0" r="0" b="4445"/>
            <wp:docPr id="670825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2547" name="Picture 4" descr="A screenshot of a computer&#10;&#10;AI-generated content may be incorrect."/>
                    <pic:cNvPicPr/>
                  </pic:nvPicPr>
                  <pic:blipFill rotWithShape="1">
                    <a:blip r:embed="rId10" cstate="print">
                      <a:extLst>
                        <a:ext uri="{28A0092B-C50C-407E-A947-70E740481C1C}">
                          <a14:useLocalDpi xmlns:a14="http://schemas.microsoft.com/office/drawing/2010/main" val="0"/>
                        </a:ext>
                      </a:extLst>
                    </a:blip>
                    <a:srcRect b="34072"/>
                    <a:stretch/>
                  </pic:blipFill>
                  <pic:spPr bwMode="auto">
                    <a:xfrm>
                      <a:off x="0" y="0"/>
                      <a:ext cx="5760000" cy="2370893"/>
                    </a:xfrm>
                    <a:prstGeom prst="rect">
                      <a:avLst/>
                    </a:prstGeom>
                    <a:ln>
                      <a:noFill/>
                    </a:ln>
                    <a:extLst>
                      <a:ext uri="{53640926-AAD7-44D8-BBD7-CCE9431645EC}">
                        <a14:shadowObscured xmlns:a14="http://schemas.microsoft.com/office/drawing/2010/main"/>
                      </a:ext>
                    </a:extLst>
                  </pic:spPr>
                </pic:pic>
              </a:graphicData>
            </a:graphic>
          </wp:inline>
        </w:drawing>
      </w:r>
    </w:p>
    <w:p w14:paraId="25F53579" w14:textId="77777777" w:rsidR="0016793B" w:rsidRDefault="0016793B" w:rsidP="00C6522E"/>
    <w:p w14:paraId="303DD9FE" w14:textId="7C19F24F" w:rsidR="00340BA2" w:rsidRDefault="00CD6F94" w:rsidP="00C6522E">
      <w:r w:rsidRPr="00CD6F94">
        <w:rPr>
          <w:highlight w:val="yellow"/>
        </w:rPr>
        <w:t>Tìm thông tin đồ án có ít nhất 5 học viên tham gia. Thông tin trả về bao gồm tên đồ án, học tên học viên, sắp xếp theo họ học viên.</w:t>
      </w:r>
    </w:p>
    <w:p w14:paraId="6AF7A588" w14:textId="77777777" w:rsidR="00CD6F94" w:rsidRDefault="00CD6F94" w:rsidP="00CD6F94">
      <w:pPr>
        <w:pStyle w:val="Code"/>
      </w:pPr>
      <w:r>
        <w:t>MATCH (hv:HocVien)-[:LAM_DO_AN]-&gt;(da:DoAn)</w:t>
      </w:r>
    </w:p>
    <w:p w14:paraId="3996372F" w14:textId="77777777" w:rsidR="00CD6F94" w:rsidRDefault="00CD6F94" w:rsidP="00CD6F94">
      <w:pPr>
        <w:pStyle w:val="Code"/>
      </w:pPr>
      <w:r>
        <w:t>WITH da, hv</w:t>
      </w:r>
    </w:p>
    <w:p w14:paraId="52CFEBC0" w14:textId="77777777" w:rsidR="00CD6F94" w:rsidRDefault="00CD6F94" w:rsidP="00CD6F94">
      <w:pPr>
        <w:pStyle w:val="Code"/>
      </w:pPr>
      <w:r>
        <w:t>ORDER BY hv.ho ASC</w:t>
      </w:r>
    </w:p>
    <w:p w14:paraId="0D941140" w14:textId="77777777" w:rsidR="00CD6F94" w:rsidRDefault="00CD6F94" w:rsidP="00CD6F94">
      <w:pPr>
        <w:pStyle w:val="Code"/>
      </w:pPr>
      <w:r>
        <w:t>WITH da, collect(hv) AS hocViens</w:t>
      </w:r>
    </w:p>
    <w:p w14:paraId="04667854" w14:textId="77777777" w:rsidR="00CD6F94" w:rsidRDefault="00CD6F94" w:rsidP="00CD6F94">
      <w:pPr>
        <w:pStyle w:val="Code"/>
      </w:pPr>
      <w:r>
        <w:t>WHERE size(hocViens) &gt;= 5</w:t>
      </w:r>
    </w:p>
    <w:p w14:paraId="6A22EB35" w14:textId="77777777" w:rsidR="00CD6F94" w:rsidRDefault="00CD6F94" w:rsidP="00CD6F94">
      <w:pPr>
        <w:pStyle w:val="Code"/>
      </w:pPr>
      <w:r>
        <w:t>UNWIND hocViens AS hocVien</w:t>
      </w:r>
    </w:p>
    <w:p w14:paraId="58A62F09" w14:textId="77777777" w:rsidR="00CD6F94" w:rsidRDefault="00CD6F94" w:rsidP="00CD6F94">
      <w:pPr>
        <w:pStyle w:val="Code"/>
      </w:pPr>
      <w:r>
        <w:t>RETURN da.tenDA AS tenDoAn, hocVien.ho + ' ' + hocVien.ten AS tenHocVien</w:t>
      </w:r>
    </w:p>
    <w:p w14:paraId="79DB1030" w14:textId="7A6763DA" w:rsidR="00CD6F94" w:rsidRDefault="00CD6F94" w:rsidP="00CD6F94">
      <w:pPr>
        <w:pStyle w:val="Code"/>
      </w:pPr>
      <w:r>
        <w:t>ORDER BY hocVien.ho ASC</w:t>
      </w:r>
    </w:p>
    <w:p w14:paraId="2CBEB553" w14:textId="7A274E3C" w:rsidR="00F17A08" w:rsidRDefault="00F17A08" w:rsidP="00F17A08">
      <w:r>
        <w:rPr>
          <w:noProof/>
        </w:rPr>
        <w:lastRenderedPageBreak/>
        <w:drawing>
          <wp:inline distT="0" distB="0" distL="0" distR="0" wp14:anchorId="50F14A68" wp14:editId="1B9B9EDF">
            <wp:extent cx="5760000" cy="1415807"/>
            <wp:effectExtent l="0" t="0" r="0" b="0"/>
            <wp:docPr id="103044712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47125" name="Picture 5"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b="60630"/>
                    <a:stretch/>
                  </pic:blipFill>
                  <pic:spPr bwMode="auto">
                    <a:xfrm>
                      <a:off x="0" y="0"/>
                      <a:ext cx="5760000" cy="1415807"/>
                    </a:xfrm>
                    <a:prstGeom prst="rect">
                      <a:avLst/>
                    </a:prstGeom>
                    <a:ln>
                      <a:noFill/>
                    </a:ln>
                    <a:extLst>
                      <a:ext uri="{53640926-AAD7-44D8-BBD7-CCE9431645EC}">
                        <a14:shadowObscured xmlns:a14="http://schemas.microsoft.com/office/drawing/2010/main"/>
                      </a:ext>
                    </a:extLst>
                  </pic:spPr>
                </pic:pic>
              </a:graphicData>
            </a:graphic>
          </wp:inline>
        </w:drawing>
      </w:r>
    </w:p>
    <w:p w14:paraId="6E9B582F" w14:textId="77777777" w:rsidR="0016793B" w:rsidRDefault="0016793B" w:rsidP="00F17A08"/>
    <w:p w14:paraId="6443E456" w14:textId="67721456" w:rsidR="00F17A08" w:rsidRDefault="005F4F21" w:rsidP="00F17A08">
      <w:r w:rsidRPr="0061789D">
        <w:rPr>
          <w:highlight w:val="yellow"/>
        </w:rPr>
        <w:t>Tìm thông tin phòng có khóa học có mã là “1” đang diễn ra, thông tin trả về gồm tên khóa học, tên phòng.</w:t>
      </w:r>
    </w:p>
    <w:p w14:paraId="04B2C1B3" w14:textId="77777777" w:rsidR="00795EA2" w:rsidRDefault="00795EA2" w:rsidP="00795EA2">
      <w:pPr>
        <w:pStyle w:val="Code"/>
      </w:pPr>
      <w:r>
        <w:t>MATCH (kh:KhoaHoc {maKH: 1})-[:DIEN_RA_TAI]-&gt;(ph:PhongHoc)</w:t>
      </w:r>
    </w:p>
    <w:p w14:paraId="2306D1B7" w14:textId="58BDAD9E" w:rsidR="005F4F21" w:rsidRDefault="00795EA2" w:rsidP="00795EA2">
      <w:pPr>
        <w:pStyle w:val="Code"/>
      </w:pPr>
      <w:r>
        <w:t>RETURN kh.ten AS tenKhoaHoc, ph.tenPhong AS tenPhongHoc</w:t>
      </w:r>
    </w:p>
    <w:p w14:paraId="5A356BA8" w14:textId="234C3935" w:rsidR="004C1BE2" w:rsidRDefault="007305DD" w:rsidP="004C1BE2">
      <w:r>
        <w:rPr>
          <w:noProof/>
        </w:rPr>
        <w:drawing>
          <wp:inline distT="0" distB="0" distL="0" distR="0" wp14:anchorId="3E3B7DFF" wp14:editId="6C53D8C7">
            <wp:extent cx="5759450" cy="2167467"/>
            <wp:effectExtent l="0" t="0" r="0" b="4445"/>
            <wp:docPr id="110319429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4298" name="Picture 6"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b="39723"/>
                    <a:stretch/>
                  </pic:blipFill>
                  <pic:spPr bwMode="auto">
                    <a:xfrm>
                      <a:off x="0" y="0"/>
                      <a:ext cx="5759450" cy="2167467"/>
                    </a:xfrm>
                    <a:prstGeom prst="rect">
                      <a:avLst/>
                    </a:prstGeom>
                    <a:ln>
                      <a:noFill/>
                    </a:ln>
                    <a:extLst>
                      <a:ext uri="{53640926-AAD7-44D8-BBD7-CCE9431645EC}">
                        <a14:shadowObscured xmlns:a14="http://schemas.microsoft.com/office/drawing/2010/main"/>
                      </a:ext>
                    </a:extLst>
                  </pic:spPr>
                </pic:pic>
              </a:graphicData>
            </a:graphic>
          </wp:inline>
        </w:drawing>
      </w:r>
    </w:p>
    <w:p w14:paraId="6A0C1244" w14:textId="77777777" w:rsidR="00480170" w:rsidRDefault="00480170" w:rsidP="004C1BE2"/>
    <w:p w14:paraId="6DFDADFA" w14:textId="4A352F56" w:rsidR="007305DD" w:rsidRDefault="005E071B" w:rsidP="004C1BE2">
      <w:r w:rsidRPr="0061789D">
        <w:rPr>
          <w:highlight w:val="yellow"/>
        </w:rPr>
        <w:t>Tìm những đồ án mà học viên số “1” tham gia, thông tin bao gồm tên học viên, tên dự án mà học viên tham gia, số giờ mà học viên làm việc trên dự án đó.</w:t>
      </w:r>
    </w:p>
    <w:p w14:paraId="5260A443" w14:textId="77777777" w:rsidR="00CB557C" w:rsidRDefault="00CB557C" w:rsidP="00CB557C">
      <w:pPr>
        <w:pStyle w:val="Code"/>
      </w:pPr>
      <w:r>
        <w:t>MATCH (hv:HocVien {maHV: 1})-[r:LAM_DO_AN]-&gt;(da:DoAn)</w:t>
      </w:r>
    </w:p>
    <w:p w14:paraId="4D97B83F" w14:textId="7357FC0A" w:rsidR="00CB557C" w:rsidRDefault="00CB557C" w:rsidP="00CB557C">
      <w:pPr>
        <w:pStyle w:val="Code"/>
      </w:pPr>
      <w:r>
        <w:t>RETURN hv.ho + ' ' + hv.ten AS tenHocVien, da.tenDA AS tenDoAn, r.soGio AS soGioLamViec</w:t>
      </w:r>
    </w:p>
    <w:p w14:paraId="4619D6F4" w14:textId="68FAA030" w:rsidR="00815449" w:rsidRDefault="00815449" w:rsidP="00815449">
      <w:r>
        <w:rPr>
          <w:noProof/>
        </w:rPr>
        <w:drawing>
          <wp:inline distT="0" distB="0" distL="0" distR="0" wp14:anchorId="71E04892" wp14:editId="67B03DE8">
            <wp:extent cx="5759450" cy="2130136"/>
            <wp:effectExtent l="0" t="0" r="0" b="3810"/>
            <wp:docPr id="112567459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4595" name="Picture 7" descr="A screenshot of a computer&#10;&#10;AI-generated content may be incorrect."/>
                    <pic:cNvPicPr/>
                  </pic:nvPicPr>
                  <pic:blipFill rotWithShape="1">
                    <a:blip r:embed="rId13" cstate="print">
                      <a:extLst>
                        <a:ext uri="{28A0092B-C50C-407E-A947-70E740481C1C}">
                          <a14:useLocalDpi xmlns:a14="http://schemas.microsoft.com/office/drawing/2010/main" val="0"/>
                        </a:ext>
                      </a:extLst>
                    </a:blip>
                    <a:srcRect b="40761"/>
                    <a:stretch/>
                  </pic:blipFill>
                  <pic:spPr bwMode="auto">
                    <a:xfrm>
                      <a:off x="0" y="0"/>
                      <a:ext cx="5759450" cy="2130136"/>
                    </a:xfrm>
                    <a:prstGeom prst="rect">
                      <a:avLst/>
                    </a:prstGeom>
                    <a:ln>
                      <a:noFill/>
                    </a:ln>
                    <a:extLst>
                      <a:ext uri="{53640926-AAD7-44D8-BBD7-CCE9431645EC}">
                        <a14:shadowObscured xmlns:a14="http://schemas.microsoft.com/office/drawing/2010/main"/>
                      </a:ext>
                    </a:extLst>
                  </pic:spPr>
                </pic:pic>
              </a:graphicData>
            </a:graphic>
          </wp:inline>
        </w:drawing>
      </w:r>
    </w:p>
    <w:p w14:paraId="79AC1F8F" w14:textId="77777777" w:rsidR="00480170" w:rsidRDefault="00480170" w:rsidP="00815449"/>
    <w:p w14:paraId="26439F3A" w14:textId="3E3ED767" w:rsidR="0061789D" w:rsidRDefault="00480170" w:rsidP="00815449">
      <w:r w:rsidRPr="0016793B">
        <w:rPr>
          <w:highlight w:val="yellow"/>
        </w:rPr>
        <w:lastRenderedPageBreak/>
        <w:t xml:space="preserve">Tìm thông tin học viên làm việc trên đồ án số </w:t>
      </w:r>
      <w:r w:rsidR="006B6055">
        <w:rPr>
          <w:highlight w:val="yellow"/>
        </w:rPr>
        <w:t>“</w:t>
      </w:r>
      <w:r w:rsidRPr="0016793B">
        <w:rPr>
          <w:highlight w:val="yellow"/>
        </w:rPr>
        <w:t>12</w:t>
      </w:r>
      <w:r w:rsidR="006B6055">
        <w:rPr>
          <w:highlight w:val="yellow"/>
        </w:rPr>
        <w:t>”</w:t>
      </w:r>
      <w:r w:rsidRPr="0016793B">
        <w:rPr>
          <w:highlight w:val="yellow"/>
        </w:rPr>
        <w:t>, thông tin trả về gồm tên học viên, số giờ làm việc, tên dự án tham gia.</w:t>
      </w:r>
    </w:p>
    <w:p w14:paraId="701CBCE9" w14:textId="77777777" w:rsidR="00480170" w:rsidRDefault="00480170" w:rsidP="00480170">
      <w:pPr>
        <w:pStyle w:val="Code"/>
      </w:pPr>
      <w:r>
        <w:t>MATCH (hv:HocVien)-[r:LAM_DO_AN]-&gt;(da:DoAn {maDA: 12})</w:t>
      </w:r>
    </w:p>
    <w:p w14:paraId="6445A6C6" w14:textId="198832BA" w:rsidR="00480170" w:rsidRDefault="00480170" w:rsidP="00480170">
      <w:pPr>
        <w:pStyle w:val="Code"/>
      </w:pPr>
      <w:r>
        <w:t>RETURN hv.ho + ' ' + hv.ten AS tenHocVien, r.soGio AS soGioLamViec, da.tenDA AS tenDoAn</w:t>
      </w:r>
    </w:p>
    <w:p w14:paraId="13A25E42" w14:textId="6F641784" w:rsidR="00480170" w:rsidRDefault="00480170" w:rsidP="00480170">
      <w:r>
        <w:rPr>
          <w:noProof/>
        </w:rPr>
        <w:drawing>
          <wp:inline distT="0" distB="0" distL="0" distR="0" wp14:anchorId="6DE70B1A" wp14:editId="35B0AFE8">
            <wp:extent cx="6480000" cy="2396632"/>
            <wp:effectExtent l="0" t="0" r="0" b="3810"/>
            <wp:docPr id="199336305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63058" name="Picture 8"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b="40761"/>
                    <a:stretch/>
                  </pic:blipFill>
                  <pic:spPr bwMode="auto">
                    <a:xfrm>
                      <a:off x="0" y="0"/>
                      <a:ext cx="6480000" cy="2396632"/>
                    </a:xfrm>
                    <a:prstGeom prst="rect">
                      <a:avLst/>
                    </a:prstGeom>
                    <a:ln>
                      <a:noFill/>
                    </a:ln>
                    <a:extLst>
                      <a:ext uri="{53640926-AAD7-44D8-BBD7-CCE9431645EC}">
                        <a14:shadowObscured xmlns:a14="http://schemas.microsoft.com/office/drawing/2010/main"/>
                      </a:ext>
                    </a:extLst>
                  </pic:spPr>
                </pic:pic>
              </a:graphicData>
            </a:graphic>
          </wp:inline>
        </w:drawing>
      </w:r>
    </w:p>
    <w:p w14:paraId="11727172" w14:textId="77777777" w:rsidR="00480170" w:rsidRDefault="00480170" w:rsidP="00480170"/>
    <w:p w14:paraId="0D22972A" w14:textId="34B77779" w:rsidR="007F7063" w:rsidRDefault="007F7063" w:rsidP="00480170">
      <w:r w:rsidRPr="00520DAF">
        <w:rPr>
          <w:highlight w:val="yellow"/>
        </w:rPr>
        <w:t>Tìm thông tin học viên có tham gia các dự án cùng số giờ làm việc dự án đó, sắp xếp theo họ học viên, giới hạn trả về 4 kết quả.</w:t>
      </w:r>
    </w:p>
    <w:p w14:paraId="7CA7C128" w14:textId="77777777" w:rsidR="007F7063" w:rsidRDefault="007F7063" w:rsidP="007F7063">
      <w:pPr>
        <w:pStyle w:val="Code"/>
      </w:pPr>
      <w:r>
        <w:t>MATCH (hv:HocVien)-[r:LAM_DO_AN]-&gt;(da:DoAn)</w:t>
      </w:r>
    </w:p>
    <w:p w14:paraId="4AAA2819" w14:textId="77777777" w:rsidR="007F7063" w:rsidRDefault="007F7063" w:rsidP="007F7063">
      <w:pPr>
        <w:pStyle w:val="Code"/>
      </w:pPr>
      <w:r>
        <w:t>RETURN hv.ho + ' ' + hv.ten AS tenHocVien, da.tenDA AS tenDoAn, r.soGio AS soGioLamViec</w:t>
      </w:r>
    </w:p>
    <w:p w14:paraId="7CD117A0" w14:textId="77777777" w:rsidR="007F7063" w:rsidRDefault="007F7063" w:rsidP="007F7063">
      <w:pPr>
        <w:pStyle w:val="Code"/>
      </w:pPr>
      <w:r>
        <w:t>ORDER BY hv.ho ASC</w:t>
      </w:r>
    </w:p>
    <w:p w14:paraId="2BAAA368" w14:textId="7C845F70" w:rsidR="007F7063" w:rsidRDefault="007F7063" w:rsidP="007F7063">
      <w:pPr>
        <w:pStyle w:val="Code"/>
      </w:pPr>
      <w:r>
        <w:t>LIMIT 4</w:t>
      </w:r>
    </w:p>
    <w:p w14:paraId="5D082C82" w14:textId="4632D669" w:rsidR="00C70C4A" w:rsidRDefault="00C70C4A" w:rsidP="00C70C4A">
      <w:r>
        <w:rPr>
          <w:noProof/>
        </w:rPr>
        <w:drawing>
          <wp:inline distT="0" distB="0" distL="0" distR="0" wp14:anchorId="27584B4B" wp14:editId="17CD2FD5">
            <wp:extent cx="6480000" cy="2575543"/>
            <wp:effectExtent l="0" t="0" r="0" b="3175"/>
            <wp:docPr id="23193755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37554" name="Picture 9"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b="36339"/>
                    <a:stretch/>
                  </pic:blipFill>
                  <pic:spPr bwMode="auto">
                    <a:xfrm>
                      <a:off x="0" y="0"/>
                      <a:ext cx="6480000" cy="2575543"/>
                    </a:xfrm>
                    <a:prstGeom prst="rect">
                      <a:avLst/>
                    </a:prstGeom>
                    <a:ln>
                      <a:noFill/>
                    </a:ln>
                    <a:extLst>
                      <a:ext uri="{53640926-AAD7-44D8-BBD7-CCE9431645EC}">
                        <a14:shadowObscured xmlns:a14="http://schemas.microsoft.com/office/drawing/2010/main"/>
                      </a:ext>
                    </a:extLst>
                  </pic:spPr>
                </pic:pic>
              </a:graphicData>
            </a:graphic>
          </wp:inline>
        </w:drawing>
      </w:r>
    </w:p>
    <w:p w14:paraId="168DA781" w14:textId="2FF356E1" w:rsidR="00520DAF" w:rsidRDefault="00520DAF">
      <w:pPr>
        <w:spacing w:before="0" w:after="0" w:line="240" w:lineRule="auto"/>
        <w:jc w:val="left"/>
      </w:pPr>
      <w:r>
        <w:br w:type="page"/>
      </w:r>
    </w:p>
    <w:p w14:paraId="1AE87157" w14:textId="131E8E48" w:rsidR="00C70C4A" w:rsidRDefault="00C70C4A" w:rsidP="00C70C4A">
      <w:r w:rsidRPr="00520DAF">
        <w:rPr>
          <w:highlight w:val="yellow"/>
        </w:rPr>
        <w:lastRenderedPageBreak/>
        <w:t xml:space="preserve">Tìm thông tin học viên làm việc </w:t>
      </w:r>
      <w:r w:rsidRPr="00520DAF">
        <w:rPr>
          <w:color w:val="FF0000"/>
          <w:highlight w:val="yellow"/>
        </w:rPr>
        <w:t>trên 2 đồ án</w:t>
      </w:r>
      <w:r w:rsidRPr="00520DAF">
        <w:rPr>
          <w:highlight w:val="yellow"/>
        </w:rPr>
        <w:t>. Thông tin bao gồm họ tên học viên, số lượng đồ án tham gia, sắp xếp giảm dần theo số lượng đồ án.</w:t>
      </w:r>
    </w:p>
    <w:p w14:paraId="216A5B41" w14:textId="77777777" w:rsidR="00020235" w:rsidRDefault="00020235" w:rsidP="00020235">
      <w:pPr>
        <w:pStyle w:val="Code"/>
      </w:pPr>
      <w:r>
        <w:t>MATCH (hv:HocVien)-[:LAM_DO_AN]-&gt;(da:DoAn)</w:t>
      </w:r>
    </w:p>
    <w:p w14:paraId="083B8A6F" w14:textId="77777777" w:rsidR="00020235" w:rsidRDefault="00020235" w:rsidP="00020235">
      <w:pPr>
        <w:pStyle w:val="Code"/>
      </w:pPr>
      <w:r>
        <w:t>WITH hv, count(da) AS soLuongDoAn</w:t>
      </w:r>
    </w:p>
    <w:p w14:paraId="6F3A722E" w14:textId="77777777" w:rsidR="00020235" w:rsidRDefault="00020235" w:rsidP="00020235">
      <w:pPr>
        <w:pStyle w:val="Code"/>
      </w:pPr>
      <w:r>
        <w:t>WHERE soLuongDoAn = 2</w:t>
      </w:r>
    </w:p>
    <w:p w14:paraId="303B2ED8" w14:textId="77777777" w:rsidR="00020235" w:rsidRDefault="00020235" w:rsidP="00020235">
      <w:pPr>
        <w:pStyle w:val="Code"/>
      </w:pPr>
      <w:r>
        <w:t>RETURN hv.ho + ' ' + hv.ten AS tenHocVien, soLuongDoAn</w:t>
      </w:r>
    </w:p>
    <w:p w14:paraId="31C3AE54" w14:textId="6980F01B" w:rsidR="00CA66FA" w:rsidRDefault="00020235" w:rsidP="00020235">
      <w:pPr>
        <w:pStyle w:val="Code"/>
      </w:pPr>
      <w:r>
        <w:t>ORDER BY soLuongDoAn DESC</w:t>
      </w:r>
    </w:p>
    <w:p w14:paraId="2D3432E8" w14:textId="1D1C2FB9" w:rsidR="00120806" w:rsidRDefault="00120806" w:rsidP="00120806">
      <w:r>
        <w:rPr>
          <w:noProof/>
        </w:rPr>
        <w:drawing>
          <wp:inline distT="0" distB="0" distL="0" distR="0" wp14:anchorId="5D5F91F7" wp14:editId="6F43D19C">
            <wp:extent cx="6480000" cy="2363685"/>
            <wp:effectExtent l="0" t="0" r="0" b="0"/>
            <wp:docPr id="164304055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40550" name="Picture 10"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b="41576"/>
                    <a:stretch/>
                  </pic:blipFill>
                  <pic:spPr bwMode="auto">
                    <a:xfrm>
                      <a:off x="0" y="0"/>
                      <a:ext cx="6480000" cy="2363685"/>
                    </a:xfrm>
                    <a:prstGeom prst="rect">
                      <a:avLst/>
                    </a:prstGeom>
                    <a:ln>
                      <a:noFill/>
                    </a:ln>
                    <a:extLst>
                      <a:ext uri="{53640926-AAD7-44D8-BBD7-CCE9431645EC}">
                        <a14:shadowObscured xmlns:a14="http://schemas.microsoft.com/office/drawing/2010/main"/>
                      </a:ext>
                    </a:extLst>
                  </pic:spPr>
                </pic:pic>
              </a:graphicData>
            </a:graphic>
          </wp:inline>
        </w:drawing>
      </w:r>
    </w:p>
    <w:p w14:paraId="38D2FB3E" w14:textId="77777777" w:rsidR="00120806" w:rsidRDefault="00120806" w:rsidP="00120806"/>
    <w:p w14:paraId="5EAB0887" w14:textId="2FE3A4EC" w:rsidR="00120806" w:rsidRDefault="00490B25" w:rsidP="00120806">
      <w:r w:rsidRPr="00520DAF">
        <w:rPr>
          <w:highlight w:val="yellow"/>
        </w:rPr>
        <w:t>Tìm học viên nào có cùng họ và cùng tham gia đồ án, thông tin trả về bao gồm họ tên học viên, tên đồ án, sắp xếp theo họ học viên.</w:t>
      </w:r>
    </w:p>
    <w:p w14:paraId="2BF962E5" w14:textId="77777777" w:rsidR="00427443" w:rsidRDefault="00427443" w:rsidP="00427443">
      <w:pPr>
        <w:pStyle w:val="Code"/>
      </w:pPr>
      <w:r>
        <w:t>MATCH (hv1:HocVien)-[:LAM_DO_AN]-&gt;(da:DoAn)&lt;-[:LAM_DO_AN]-(hv2:HocVien)</w:t>
      </w:r>
    </w:p>
    <w:p w14:paraId="1953BC6B" w14:textId="77777777" w:rsidR="00427443" w:rsidRDefault="00427443" w:rsidP="00427443">
      <w:pPr>
        <w:pStyle w:val="Code"/>
      </w:pPr>
      <w:r>
        <w:t>WHERE hv1.ho = hv2.ho AND hv1.maHV &lt;&gt; hv2.maHV</w:t>
      </w:r>
    </w:p>
    <w:p w14:paraId="3C700473" w14:textId="77777777" w:rsidR="00427443" w:rsidRDefault="00427443" w:rsidP="00427443">
      <w:pPr>
        <w:pStyle w:val="Code"/>
      </w:pPr>
      <w:r>
        <w:t>RETURN hv1.ho + ' ' + hv1.ten AS tenHocVien1, hv2.ho + ' ' + hv2.ten AS tenHocVien2, da.tenDA AS tenDoAn</w:t>
      </w:r>
    </w:p>
    <w:p w14:paraId="5D1E6EBC" w14:textId="306796BB" w:rsidR="00E93C23" w:rsidRDefault="00427443" w:rsidP="00427443">
      <w:pPr>
        <w:pStyle w:val="Code"/>
      </w:pPr>
      <w:r>
        <w:t>ORDER BY hv1.ho ASC</w:t>
      </w:r>
    </w:p>
    <w:p w14:paraId="52C8C7C3" w14:textId="2CCC58F4" w:rsidR="00E04B9B" w:rsidRDefault="00E04B9B" w:rsidP="00E04B9B">
      <w:r>
        <w:rPr>
          <w:noProof/>
        </w:rPr>
        <w:drawing>
          <wp:inline distT="0" distB="0" distL="0" distR="0" wp14:anchorId="367D54B2" wp14:editId="13792669">
            <wp:extent cx="6480000" cy="2355406"/>
            <wp:effectExtent l="0" t="0" r="0" b="0"/>
            <wp:docPr id="192369377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3778" name="Picture 11"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b="41780"/>
                    <a:stretch/>
                  </pic:blipFill>
                  <pic:spPr bwMode="auto">
                    <a:xfrm>
                      <a:off x="0" y="0"/>
                      <a:ext cx="6480000" cy="2355406"/>
                    </a:xfrm>
                    <a:prstGeom prst="rect">
                      <a:avLst/>
                    </a:prstGeom>
                    <a:ln>
                      <a:noFill/>
                    </a:ln>
                    <a:extLst>
                      <a:ext uri="{53640926-AAD7-44D8-BBD7-CCE9431645EC}">
                        <a14:shadowObscured xmlns:a14="http://schemas.microsoft.com/office/drawing/2010/main"/>
                      </a:ext>
                    </a:extLst>
                  </pic:spPr>
                </pic:pic>
              </a:graphicData>
            </a:graphic>
          </wp:inline>
        </w:drawing>
      </w:r>
    </w:p>
    <w:p w14:paraId="4872F51C" w14:textId="28757290" w:rsidR="008E4E68" w:rsidRDefault="008E4E68">
      <w:pPr>
        <w:spacing w:before="0" w:after="0" w:line="240" w:lineRule="auto"/>
        <w:jc w:val="left"/>
      </w:pPr>
      <w:r>
        <w:br w:type="page"/>
      </w:r>
    </w:p>
    <w:p w14:paraId="0A965635" w14:textId="4F5CADD1" w:rsidR="00AD3CF6" w:rsidRDefault="001B2329" w:rsidP="00E04B9B">
      <w:pPr>
        <w:rPr>
          <w:color w:val="FF0000"/>
        </w:rPr>
      </w:pPr>
      <w:r w:rsidRPr="002C4185">
        <w:rPr>
          <w:highlight w:val="yellow"/>
        </w:rPr>
        <w:lastRenderedPageBreak/>
        <w:t xml:space="preserve">Tìm thông tin phòng đang diễn ra khóa học </w:t>
      </w:r>
      <w:r w:rsidR="00AD3CF6" w:rsidRPr="002C4185">
        <w:rPr>
          <w:highlight w:val="yellow"/>
        </w:rPr>
        <w:t>“</w:t>
      </w:r>
      <w:r w:rsidRPr="002C4185">
        <w:rPr>
          <w:b/>
          <w:bCs/>
          <w:highlight w:val="yellow"/>
        </w:rPr>
        <w:t>chuyên đề phân tích dữ liệu</w:t>
      </w:r>
      <w:r w:rsidR="00AD3CF6" w:rsidRPr="002C4185">
        <w:rPr>
          <w:highlight w:val="yellow"/>
        </w:rPr>
        <w:t>”</w:t>
      </w:r>
      <w:r w:rsidRPr="002C4185">
        <w:rPr>
          <w:highlight w:val="yellow"/>
        </w:rPr>
        <w:t xml:space="preserve"> và các thông tin học viên đang tham gia khóa học này. Thông tin trả về bao gồm tên phòng, tên khóa học, họ tên học viên.</w:t>
      </w:r>
    </w:p>
    <w:p w14:paraId="725D6711" w14:textId="77777777" w:rsidR="007139A5" w:rsidRDefault="007139A5" w:rsidP="007139A5">
      <w:pPr>
        <w:pStyle w:val="Code"/>
      </w:pPr>
      <w:r>
        <w:t>MATCH (hv:HocVien)-[:THAM_GIA]-&gt;(kh:KhoaHoc {ten: 'Chuyên đ</w:t>
      </w:r>
      <w:r>
        <w:rPr>
          <w:rFonts w:ascii="Calibri" w:hAnsi="Calibri" w:cs="Calibri"/>
        </w:rPr>
        <w:t>ề</w:t>
      </w:r>
      <w:r>
        <w:t xml:space="preserve"> phân tích d</w:t>
      </w:r>
      <w:r>
        <w:rPr>
          <w:rFonts w:ascii="Calibri" w:hAnsi="Calibri" w:cs="Calibri"/>
        </w:rPr>
        <w:t>ữ</w:t>
      </w:r>
      <w:r>
        <w:t xml:space="preserve"> li</w:t>
      </w:r>
      <w:r>
        <w:rPr>
          <w:rFonts w:ascii="Calibri" w:hAnsi="Calibri" w:cs="Calibri"/>
        </w:rPr>
        <w:t>ệ</w:t>
      </w:r>
      <w:r>
        <w:t>u'})-[:DIEN_RA_TAI]-&gt;(ph:PhongHoc)</w:t>
      </w:r>
    </w:p>
    <w:p w14:paraId="1D992523" w14:textId="0447DFDB" w:rsidR="007139A5" w:rsidRDefault="007139A5" w:rsidP="007139A5">
      <w:pPr>
        <w:pStyle w:val="Code"/>
      </w:pPr>
      <w:r>
        <w:t>RETURN ph.tenPhong AS tenPhongHoc, kh.ten AS tenKhoaHoc, hv.ho + ' ' + hv.ten AS tenHocVien</w:t>
      </w:r>
    </w:p>
    <w:p w14:paraId="5A72522A" w14:textId="167E64BA" w:rsidR="007139A5" w:rsidRDefault="00803C65" w:rsidP="00E04B9B">
      <w:r>
        <w:rPr>
          <w:noProof/>
        </w:rPr>
        <w:drawing>
          <wp:inline distT="0" distB="0" distL="0" distR="0" wp14:anchorId="09EAE208" wp14:editId="0CECAF98">
            <wp:extent cx="6475730" cy="1576873"/>
            <wp:effectExtent l="0" t="0" r="1270" b="0"/>
            <wp:docPr id="26386196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61967" name="Picture 13"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b="60998"/>
                    <a:stretch/>
                  </pic:blipFill>
                  <pic:spPr bwMode="auto">
                    <a:xfrm>
                      <a:off x="0" y="0"/>
                      <a:ext cx="6475730" cy="1576873"/>
                    </a:xfrm>
                    <a:prstGeom prst="rect">
                      <a:avLst/>
                    </a:prstGeom>
                    <a:ln>
                      <a:noFill/>
                    </a:ln>
                    <a:extLst>
                      <a:ext uri="{53640926-AAD7-44D8-BBD7-CCE9431645EC}">
                        <a14:shadowObscured xmlns:a14="http://schemas.microsoft.com/office/drawing/2010/main"/>
                      </a:ext>
                    </a:extLst>
                  </pic:spPr>
                </pic:pic>
              </a:graphicData>
            </a:graphic>
          </wp:inline>
        </w:drawing>
      </w:r>
    </w:p>
    <w:p w14:paraId="34391523" w14:textId="77777777" w:rsidR="00803C65" w:rsidRDefault="00803C65" w:rsidP="00E04B9B">
      <w:pPr>
        <w:rPr>
          <w:color w:val="FF0000"/>
        </w:rPr>
      </w:pPr>
    </w:p>
    <w:p w14:paraId="570085C7" w14:textId="3C62C555" w:rsidR="008C0571" w:rsidRDefault="008C0571" w:rsidP="00E04B9B">
      <w:r w:rsidRPr="008C0571">
        <w:rPr>
          <w:color w:val="FF0000"/>
        </w:rPr>
        <w:t>Vì dữ liệu mẫu em tạo không có khoá học “</w:t>
      </w:r>
      <w:r w:rsidRPr="008C0571">
        <w:rPr>
          <w:b/>
          <w:bCs/>
          <w:color w:val="FF0000"/>
        </w:rPr>
        <w:t>chuyên đề phân tích dữ liệu</w:t>
      </w:r>
      <w:r w:rsidRPr="008C0571">
        <w:rPr>
          <w:color w:val="FF0000"/>
        </w:rPr>
        <w:t>”, nên em thay thế bằng “</w:t>
      </w:r>
      <w:r w:rsidRPr="008C0571">
        <w:rPr>
          <w:b/>
          <w:bCs/>
          <w:color w:val="FF0000"/>
        </w:rPr>
        <w:t>Learn Python: Fundamentals</w:t>
      </w:r>
      <w:r w:rsidRPr="008C0571">
        <w:rPr>
          <w:color w:val="FF0000"/>
        </w:rPr>
        <w:t>”</w:t>
      </w:r>
    </w:p>
    <w:p w14:paraId="106BF160" w14:textId="77777777" w:rsidR="00AD3CF6" w:rsidRDefault="00AD3CF6" w:rsidP="00AD3CF6">
      <w:pPr>
        <w:pStyle w:val="Code"/>
      </w:pPr>
      <w:r>
        <w:t xml:space="preserve">MATCH (hv:HocVien)-[:THAM_GIA]-&gt;(kh:KhoaHoc {ten: </w:t>
      </w:r>
      <w:r w:rsidRPr="00AD3CF6">
        <w:t>'</w:t>
      </w:r>
      <w:r w:rsidRPr="00AD3CF6">
        <w:rPr>
          <w:highlight w:val="yellow"/>
        </w:rPr>
        <w:t>Learn Python: Fundamentals</w:t>
      </w:r>
      <w:r>
        <w:t>'})-[:DIEN_RA_TAI]-&gt;(ph:PhongHoc)</w:t>
      </w:r>
    </w:p>
    <w:p w14:paraId="0126A2A9" w14:textId="1817B137" w:rsidR="00AD3CF6" w:rsidRDefault="00AD3CF6" w:rsidP="00AD3CF6">
      <w:pPr>
        <w:pStyle w:val="Code"/>
      </w:pPr>
      <w:r>
        <w:t>RETURN ph.tenPhong AS tenPhongHoc, kh.ten AS tenKhoaHoc, hv.ho + ' ' + hv.ten AS tenHocVien</w:t>
      </w:r>
    </w:p>
    <w:p w14:paraId="07ADBC93" w14:textId="5139DE28" w:rsidR="00350C0B" w:rsidRPr="00FC1082" w:rsidRDefault="00274E37" w:rsidP="00274E37">
      <w:r>
        <w:rPr>
          <w:noProof/>
        </w:rPr>
        <w:drawing>
          <wp:inline distT="0" distB="0" distL="0" distR="0" wp14:anchorId="24D62475" wp14:editId="58419E12">
            <wp:extent cx="6480000" cy="2362844"/>
            <wp:effectExtent l="0" t="0" r="0" b="0"/>
            <wp:docPr id="188913190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1903" name="Picture 12" descr="A screenshot of a computer&#10;&#10;AI-generated content may be incorrect."/>
                    <pic:cNvPicPr/>
                  </pic:nvPicPr>
                  <pic:blipFill rotWithShape="1">
                    <a:blip r:embed="rId19" cstate="print">
                      <a:extLst>
                        <a:ext uri="{28A0092B-C50C-407E-A947-70E740481C1C}">
                          <a14:useLocalDpi xmlns:a14="http://schemas.microsoft.com/office/drawing/2010/main" val="0"/>
                        </a:ext>
                      </a:extLst>
                    </a:blip>
                    <a:srcRect b="41596"/>
                    <a:stretch/>
                  </pic:blipFill>
                  <pic:spPr bwMode="auto">
                    <a:xfrm>
                      <a:off x="0" y="0"/>
                      <a:ext cx="6480000" cy="2362844"/>
                    </a:xfrm>
                    <a:prstGeom prst="rect">
                      <a:avLst/>
                    </a:prstGeom>
                    <a:ln>
                      <a:noFill/>
                    </a:ln>
                    <a:extLst>
                      <a:ext uri="{53640926-AAD7-44D8-BBD7-CCE9431645EC}">
                        <a14:shadowObscured xmlns:a14="http://schemas.microsoft.com/office/drawing/2010/main"/>
                      </a:ext>
                    </a:extLst>
                  </pic:spPr>
                </pic:pic>
              </a:graphicData>
            </a:graphic>
          </wp:inline>
        </w:drawing>
      </w:r>
    </w:p>
    <w:sectPr w:rsidR="00350C0B" w:rsidRPr="00FC1082" w:rsidSect="00994EC6">
      <w:headerReference w:type="default" r:id="rId20"/>
      <w:footerReference w:type="default" r:id="rId21"/>
      <w:pgSz w:w="11900" w:h="16840"/>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C04E7" w14:textId="77777777" w:rsidR="00C6654B" w:rsidRDefault="00C6654B" w:rsidP="00994EC6">
      <w:pPr>
        <w:spacing w:before="0" w:after="0" w:line="240" w:lineRule="auto"/>
      </w:pPr>
      <w:r>
        <w:separator/>
      </w:r>
    </w:p>
  </w:endnote>
  <w:endnote w:type="continuationSeparator" w:id="0">
    <w:p w14:paraId="0BA6CD2B" w14:textId="77777777" w:rsidR="00C6654B" w:rsidRDefault="00C6654B" w:rsidP="00994E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ira Code">
    <w:panose1 w:val="020B0809050000020004"/>
    <w:charset w:val="00"/>
    <w:family w:val="auto"/>
    <w:pitch w:val="fixed"/>
    <w:sig w:usb0="E00002EF" w:usb1="1201F9FB" w:usb2="02002038"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83F7B" w14:textId="77777777" w:rsidR="000E41D1" w:rsidRDefault="000E41D1">
    <w:pPr>
      <w:pStyle w:val="Footer"/>
      <w:rPr>
        <w:lang w:val="en-US"/>
      </w:rPr>
    </w:pPr>
  </w:p>
  <w:p w14:paraId="5D014A1F" w14:textId="6E10DD57" w:rsidR="000E41D1" w:rsidRPr="000E41D1" w:rsidRDefault="000E41D1">
    <w:pPr>
      <w:pStyle w:val="Footer"/>
      <w:rPr>
        <w:lang w:val="en-US"/>
      </w:rPr>
    </w:pPr>
    <w:r>
      <w:rPr>
        <w:lang w:val="en-US"/>
      </w:rPr>
      <w:t>18120113 – Nguyễn Chánh Đại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A2E9D" w14:textId="77777777" w:rsidR="00C6654B" w:rsidRDefault="00C6654B" w:rsidP="00994EC6">
      <w:pPr>
        <w:spacing w:before="0" w:after="0" w:line="240" w:lineRule="auto"/>
      </w:pPr>
      <w:r>
        <w:separator/>
      </w:r>
    </w:p>
  </w:footnote>
  <w:footnote w:type="continuationSeparator" w:id="0">
    <w:p w14:paraId="12E7D0F5" w14:textId="77777777" w:rsidR="00C6654B" w:rsidRDefault="00C6654B" w:rsidP="00994E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84B22" w14:textId="3DEB69D7" w:rsidR="00994EC6" w:rsidRDefault="00994EC6">
    <w:pPr>
      <w:pStyle w:val="Header"/>
    </w:pPr>
    <w:r w:rsidRPr="00994EC6">
      <w:t>CSC12111 – Quản trị cơ sở dữ liệu hiện đại</w:t>
    </w:r>
  </w:p>
  <w:p w14:paraId="02C39D5A" w14:textId="77777777" w:rsidR="00560650" w:rsidRDefault="005606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AC0052"/>
    <w:multiLevelType w:val="hybridMultilevel"/>
    <w:tmpl w:val="C9DEB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E7669B"/>
    <w:multiLevelType w:val="hybridMultilevel"/>
    <w:tmpl w:val="F2E27E1E"/>
    <w:lvl w:ilvl="0" w:tplc="11F8B60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7C509F"/>
    <w:multiLevelType w:val="hybridMultilevel"/>
    <w:tmpl w:val="89307520"/>
    <w:lvl w:ilvl="0" w:tplc="7ED6739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10257">
    <w:abstractNumId w:val="2"/>
  </w:num>
  <w:num w:numId="2" w16cid:durableId="450320036">
    <w:abstractNumId w:val="1"/>
  </w:num>
  <w:num w:numId="3" w16cid:durableId="413624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AA"/>
    <w:rsid w:val="00000E27"/>
    <w:rsid w:val="000055D9"/>
    <w:rsid w:val="00020235"/>
    <w:rsid w:val="000203F2"/>
    <w:rsid w:val="00021EBB"/>
    <w:rsid w:val="00031731"/>
    <w:rsid w:val="00034C78"/>
    <w:rsid w:val="0004122B"/>
    <w:rsid w:val="000413AE"/>
    <w:rsid w:val="0005152C"/>
    <w:rsid w:val="000629EB"/>
    <w:rsid w:val="000668A3"/>
    <w:rsid w:val="00073F32"/>
    <w:rsid w:val="00080E1C"/>
    <w:rsid w:val="00083B57"/>
    <w:rsid w:val="0009102C"/>
    <w:rsid w:val="000968AF"/>
    <w:rsid w:val="000A0384"/>
    <w:rsid w:val="000A3008"/>
    <w:rsid w:val="000B04FC"/>
    <w:rsid w:val="000B5680"/>
    <w:rsid w:val="000C06A7"/>
    <w:rsid w:val="000C1E5E"/>
    <w:rsid w:val="000C4FDD"/>
    <w:rsid w:val="000E1E15"/>
    <w:rsid w:val="000E41D1"/>
    <w:rsid w:val="000F404A"/>
    <w:rsid w:val="00102C7E"/>
    <w:rsid w:val="00110B36"/>
    <w:rsid w:val="00112128"/>
    <w:rsid w:val="00120806"/>
    <w:rsid w:val="00124F95"/>
    <w:rsid w:val="001254BC"/>
    <w:rsid w:val="00133000"/>
    <w:rsid w:val="0013413B"/>
    <w:rsid w:val="0013625F"/>
    <w:rsid w:val="00147B79"/>
    <w:rsid w:val="0016793B"/>
    <w:rsid w:val="00175ABD"/>
    <w:rsid w:val="00176448"/>
    <w:rsid w:val="001836D1"/>
    <w:rsid w:val="00184CCB"/>
    <w:rsid w:val="00184DAA"/>
    <w:rsid w:val="001874D4"/>
    <w:rsid w:val="00193EFF"/>
    <w:rsid w:val="001A2EEB"/>
    <w:rsid w:val="001A6D29"/>
    <w:rsid w:val="001B2329"/>
    <w:rsid w:val="001B6BE2"/>
    <w:rsid w:val="001C131E"/>
    <w:rsid w:val="001D355E"/>
    <w:rsid w:val="001E348E"/>
    <w:rsid w:val="001E6570"/>
    <w:rsid w:val="001F0968"/>
    <w:rsid w:val="001F1352"/>
    <w:rsid w:val="001F336F"/>
    <w:rsid w:val="001F4762"/>
    <w:rsid w:val="001F77EE"/>
    <w:rsid w:val="0020023D"/>
    <w:rsid w:val="002077CE"/>
    <w:rsid w:val="0021585B"/>
    <w:rsid w:val="0021715D"/>
    <w:rsid w:val="00220DDB"/>
    <w:rsid w:val="002221EF"/>
    <w:rsid w:val="002227E7"/>
    <w:rsid w:val="00222AC7"/>
    <w:rsid w:val="00225CC1"/>
    <w:rsid w:val="0022652B"/>
    <w:rsid w:val="00227B98"/>
    <w:rsid w:val="00237985"/>
    <w:rsid w:val="00240A09"/>
    <w:rsid w:val="00240BC8"/>
    <w:rsid w:val="0024470B"/>
    <w:rsid w:val="00247C06"/>
    <w:rsid w:val="00260194"/>
    <w:rsid w:val="00263DF1"/>
    <w:rsid w:val="00271FEE"/>
    <w:rsid w:val="00274E37"/>
    <w:rsid w:val="0028358A"/>
    <w:rsid w:val="00287215"/>
    <w:rsid w:val="002A24CA"/>
    <w:rsid w:val="002A62AA"/>
    <w:rsid w:val="002B0740"/>
    <w:rsid w:val="002B3DF1"/>
    <w:rsid w:val="002B42DA"/>
    <w:rsid w:val="002B6701"/>
    <w:rsid w:val="002C4185"/>
    <w:rsid w:val="002C51C3"/>
    <w:rsid w:val="002C7E8D"/>
    <w:rsid w:val="002D4A02"/>
    <w:rsid w:val="002E022A"/>
    <w:rsid w:val="002E2090"/>
    <w:rsid w:val="002E55B3"/>
    <w:rsid w:val="002F1C97"/>
    <w:rsid w:val="002F42B4"/>
    <w:rsid w:val="0030346C"/>
    <w:rsid w:val="00325C14"/>
    <w:rsid w:val="0032607A"/>
    <w:rsid w:val="003321A1"/>
    <w:rsid w:val="00337865"/>
    <w:rsid w:val="00340BA2"/>
    <w:rsid w:val="00342E14"/>
    <w:rsid w:val="00350C0B"/>
    <w:rsid w:val="00351EA7"/>
    <w:rsid w:val="00353BE0"/>
    <w:rsid w:val="00356E12"/>
    <w:rsid w:val="0036012B"/>
    <w:rsid w:val="00364E07"/>
    <w:rsid w:val="0036644B"/>
    <w:rsid w:val="00386758"/>
    <w:rsid w:val="0039649A"/>
    <w:rsid w:val="003C4F6C"/>
    <w:rsid w:val="003D2E09"/>
    <w:rsid w:val="003D7E07"/>
    <w:rsid w:val="003E1415"/>
    <w:rsid w:val="003F4140"/>
    <w:rsid w:val="00406D26"/>
    <w:rsid w:val="004076CB"/>
    <w:rsid w:val="0041067B"/>
    <w:rsid w:val="00427443"/>
    <w:rsid w:val="004312E1"/>
    <w:rsid w:val="004414D0"/>
    <w:rsid w:val="00442811"/>
    <w:rsid w:val="00443B4E"/>
    <w:rsid w:val="00463F4F"/>
    <w:rsid w:val="004704BB"/>
    <w:rsid w:val="00480170"/>
    <w:rsid w:val="0048240D"/>
    <w:rsid w:val="0048502E"/>
    <w:rsid w:val="0048745E"/>
    <w:rsid w:val="00490B25"/>
    <w:rsid w:val="0049429B"/>
    <w:rsid w:val="00497698"/>
    <w:rsid w:val="004A2C69"/>
    <w:rsid w:val="004A617C"/>
    <w:rsid w:val="004B3C01"/>
    <w:rsid w:val="004C1BE2"/>
    <w:rsid w:val="004C26C1"/>
    <w:rsid w:val="004C32EA"/>
    <w:rsid w:val="004C534E"/>
    <w:rsid w:val="004C773A"/>
    <w:rsid w:val="004D4ACE"/>
    <w:rsid w:val="004D6466"/>
    <w:rsid w:val="004F1C32"/>
    <w:rsid w:val="004F7D4F"/>
    <w:rsid w:val="005027C9"/>
    <w:rsid w:val="00520DAF"/>
    <w:rsid w:val="00537330"/>
    <w:rsid w:val="00543BEC"/>
    <w:rsid w:val="00545787"/>
    <w:rsid w:val="005574BF"/>
    <w:rsid w:val="00560650"/>
    <w:rsid w:val="00565954"/>
    <w:rsid w:val="00567452"/>
    <w:rsid w:val="00574F41"/>
    <w:rsid w:val="00577CB0"/>
    <w:rsid w:val="0058284A"/>
    <w:rsid w:val="00594A6F"/>
    <w:rsid w:val="00594C75"/>
    <w:rsid w:val="00595E15"/>
    <w:rsid w:val="005A0F9E"/>
    <w:rsid w:val="005A5782"/>
    <w:rsid w:val="005B7EFE"/>
    <w:rsid w:val="005D239E"/>
    <w:rsid w:val="005E071B"/>
    <w:rsid w:val="005E4E87"/>
    <w:rsid w:val="005F4F21"/>
    <w:rsid w:val="006008BF"/>
    <w:rsid w:val="00601117"/>
    <w:rsid w:val="00603806"/>
    <w:rsid w:val="0060583A"/>
    <w:rsid w:val="006109FF"/>
    <w:rsid w:val="00611CBD"/>
    <w:rsid w:val="00616CC9"/>
    <w:rsid w:val="00616EB5"/>
    <w:rsid w:val="00617400"/>
    <w:rsid w:val="0061789D"/>
    <w:rsid w:val="006239B9"/>
    <w:rsid w:val="006368FD"/>
    <w:rsid w:val="00641479"/>
    <w:rsid w:val="006459E6"/>
    <w:rsid w:val="00645A9F"/>
    <w:rsid w:val="00647DC8"/>
    <w:rsid w:val="006523DB"/>
    <w:rsid w:val="006579A5"/>
    <w:rsid w:val="006639EE"/>
    <w:rsid w:val="006644FD"/>
    <w:rsid w:val="006723A4"/>
    <w:rsid w:val="00672CAB"/>
    <w:rsid w:val="00687879"/>
    <w:rsid w:val="00687EDE"/>
    <w:rsid w:val="006B6055"/>
    <w:rsid w:val="006C28C6"/>
    <w:rsid w:val="006C3071"/>
    <w:rsid w:val="006C4571"/>
    <w:rsid w:val="006F68DE"/>
    <w:rsid w:val="00710F17"/>
    <w:rsid w:val="00711DBB"/>
    <w:rsid w:val="007139A5"/>
    <w:rsid w:val="0071519D"/>
    <w:rsid w:val="00721C4E"/>
    <w:rsid w:val="007305DD"/>
    <w:rsid w:val="007356E5"/>
    <w:rsid w:val="007363F5"/>
    <w:rsid w:val="00736AD9"/>
    <w:rsid w:val="00745ECF"/>
    <w:rsid w:val="00752228"/>
    <w:rsid w:val="00764B17"/>
    <w:rsid w:val="007657DC"/>
    <w:rsid w:val="00773A39"/>
    <w:rsid w:val="00791208"/>
    <w:rsid w:val="00795EA2"/>
    <w:rsid w:val="007B7BD7"/>
    <w:rsid w:val="007C17CA"/>
    <w:rsid w:val="007C7631"/>
    <w:rsid w:val="007D62EB"/>
    <w:rsid w:val="007E12AD"/>
    <w:rsid w:val="007E1EC3"/>
    <w:rsid w:val="007E7BF8"/>
    <w:rsid w:val="007F7063"/>
    <w:rsid w:val="00803C65"/>
    <w:rsid w:val="00805858"/>
    <w:rsid w:val="008064FC"/>
    <w:rsid w:val="00815449"/>
    <w:rsid w:val="008265FE"/>
    <w:rsid w:val="0082752C"/>
    <w:rsid w:val="0083676F"/>
    <w:rsid w:val="0084168C"/>
    <w:rsid w:val="0084245F"/>
    <w:rsid w:val="0084539D"/>
    <w:rsid w:val="00845DAE"/>
    <w:rsid w:val="008501AC"/>
    <w:rsid w:val="00851B19"/>
    <w:rsid w:val="00853B19"/>
    <w:rsid w:val="00853C9F"/>
    <w:rsid w:val="00857870"/>
    <w:rsid w:val="00857982"/>
    <w:rsid w:val="008630ED"/>
    <w:rsid w:val="00865B75"/>
    <w:rsid w:val="00876855"/>
    <w:rsid w:val="00884E38"/>
    <w:rsid w:val="008973E3"/>
    <w:rsid w:val="008A31E4"/>
    <w:rsid w:val="008A46E7"/>
    <w:rsid w:val="008B089A"/>
    <w:rsid w:val="008B49F4"/>
    <w:rsid w:val="008C0571"/>
    <w:rsid w:val="008C22FF"/>
    <w:rsid w:val="008D396D"/>
    <w:rsid w:val="008E0F52"/>
    <w:rsid w:val="008E0FB9"/>
    <w:rsid w:val="008E4E68"/>
    <w:rsid w:val="008E70AE"/>
    <w:rsid w:val="008F477B"/>
    <w:rsid w:val="0091030D"/>
    <w:rsid w:val="00910A2C"/>
    <w:rsid w:val="009116B8"/>
    <w:rsid w:val="00914FEB"/>
    <w:rsid w:val="009209BC"/>
    <w:rsid w:val="009225AD"/>
    <w:rsid w:val="009272D4"/>
    <w:rsid w:val="009577A8"/>
    <w:rsid w:val="00963F75"/>
    <w:rsid w:val="00966717"/>
    <w:rsid w:val="009670CC"/>
    <w:rsid w:val="00973B0A"/>
    <w:rsid w:val="009822EC"/>
    <w:rsid w:val="00982F97"/>
    <w:rsid w:val="00985C73"/>
    <w:rsid w:val="0098641B"/>
    <w:rsid w:val="00990573"/>
    <w:rsid w:val="009918A6"/>
    <w:rsid w:val="00994EC6"/>
    <w:rsid w:val="009963DB"/>
    <w:rsid w:val="009C0861"/>
    <w:rsid w:val="009D7A4F"/>
    <w:rsid w:val="009E1E55"/>
    <w:rsid w:val="00A070F6"/>
    <w:rsid w:val="00A11EED"/>
    <w:rsid w:val="00A32EF2"/>
    <w:rsid w:val="00A336DD"/>
    <w:rsid w:val="00A42CD1"/>
    <w:rsid w:val="00A4634D"/>
    <w:rsid w:val="00A46947"/>
    <w:rsid w:val="00A476F9"/>
    <w:rsid w:val="00A51A08"/>
    <w:rsid w:val="00A60108"/>
    <w:rsid w:val="00A6711E"/>
    <w:rsid w:val="00A7447B"/>
    <w:rsid w:val="00A80272"/>
    <w:rsid w:val="00A8167D"/>
    <w:rsid w:val="00A90B2C"/>
    <w:rsid w:val="00AA0874"/>
    <w:rsid w:val="00AA331C"/>
    <w:rsid w:val="00AA3800"/>
    <w:rsid w:val="00AB45F2"/>
    <w:rsid w:val="00AB5689"/>
    <w:rsid w:val="00AC74DF"/>
    <w:rsid w:val="00AD3CF6"/>
    <w:rsid w:val="00AE10B8"/>
    <w:rsid w:val="00AE73F3"/>
    <w:rsid w:val="00AE7CAD"/>
    <w:rsid w:val="00AF1114"/>
    <w:rsid w:val="00B00314"/>
    <w:rsid w:val="00B00D1C"/>
    <w:rsid w:val="00B01031"/>
    <w:rsid w:val="00B0708B"/>
    <w:rsid w:val="00B36F84"/>
    <w:rsid w:val="00B37E61"/>
    <w:rsid w:val="00B4052C"/>
    <w:rsid w:val="00B4203A"/>
    <w:rsid w:val="00B46241"/>
    <w:rsid w:val="00B51B95"/>
    <w:rsid w:val="00B56A8B"/>
    <w:rsid w:val="00B60A3A"/>
    <w:rsid w:val="00B67BEE"/>
    <w:rsid w:val="00B71444"/>
    <w:rsid w:val="00B76DC4"/>
    <w:rsid w:val="00B925A5"/>
    <w:rsid w:val="00B93929"/>
    <w:rsid w:val="00B94FB2"/>
    <w:rsid w:val="00B95387"/>
    <w:rsid w:val="00BA48F3"/>
    <w:rsid w:val="00BA511D"/>
    <w:rsid w:val="00BA6260"/>
    <w:rsid w:val="00BA771E"/>
    <w:rsid w:val="00BA7778"/>
    <w:rsid w:val="00BB235C"/>
    <w:rsid w:val="00BB400D"/>
    <w:rsid w:val="00BC02EC"/>
    <w:rsid w:val="00BC4992"/>
    <w:rsid w:val="00BD0F2E"/>
    <w:rsid w:val="00BE6884"/>
    <w:rsid w:val="00BE79B8"/>
    <w:rsid w:val="00BF225E"/>
    <w:rsid w:val="00BF5534"/>
    <w:rsid w:val="00BF5FBE"/>
    <w:rsid w:val="00C001AD"/>
    <w:rsid w:val="00C03060"/>
    <w:rsid w:val="00C10CD9"/>
    <w:rsid w:val="00C21A8D"/>
    <w:rsid w:val="00C242CB"/>
    <w:rsid w:val="00C31171"/>
    <w:rsid w:val="00C31BFA"/>
    <w:rsid w:val="00C42B04"/>
    <w:rsid w:val="00C446D8"/>
    <w:rsid w:val="00C55D42"/>
    <w:rsid w:val="00C56175"/>
    <w:rsid w:val="00C616C2"/>
    <w:rsid w:val="00C6522E"/>
    <w:rsid w:val="00C6654B"/>
    <w:rsid w:val="00C70C4A"/>
    <w:rsid w:val="00CA2ED0"/>
    <w:rsid w:val="00CA4B74"/>
    <w:rsid w:val="00CA66FA"/>
    <w:rsid w:val="00CA7192"/>
    <w:rsid w:val="00CB557C"/>
    <w:rsid w:val="00CB587B"/>
    <w:rsid w:val="00CD2164"/>
    <w:rsid w:val="00CD48D2"/>
    <w:rsid w:val="00CD6F94"/>
    <w:rsid w:val="00CE0C03"/>
    <w:rsid w:val="00CF580F"/>
    <w:rsid w:val="00CF6D1C"/>
    <w:rsid w:val="00D029DA"/>
    <w:rsid w:val="00D1232C"/>
    <w:rsid w:val="00D33DDF"/>
    <w:rsid w:val="00D35556"/>
    <w:rsid w:val="00D37CE0"/>
    <w:rsid w:val="00D418A5"/>
    <w:rsid w:val="00D42E62"/>
    <w:rsid w:val="00D4595A"/>
    <w:rsid w:val="00D5157C"/>
    <w:rsid w:val="00D54FF2"/>
    <w:rsid w:val="00D7007A"/>
    <w:rsid w:val="00D70F37"/>
    <w:rsid w:val="00D73583"/>
    <w:rsid w:val="00D80A65"/>
    <w:rsid w:val="00D8699A"/>
    <w:rsid w:val="00DA56B7"/>
    <w:rsid w:val="00DB32B5"/>
    <w:rsid w:val="00DB52A3"/>
    <w:rsid w:val="00DC00B1"/>
    <w:rsid w:val="00DC2D5E"/>
    <w:rsid w:val="00DD35ED"/>
    <w:rsid w:val="00DD61FF"/>
    <w:rsid w:val="00DE20B7"/>
    <w:rsid w:val="00DE3F29"/>
    <w:rsid w:val="00DE55DD"/>
    <w:rsid w:val="00E04B9B"/>
    <w:rsid w:val="00E2136A"/>
    <w:rsid w:val="00E234C9"/>
    <w:rsid w:val="00E250F4"/>
    <w:rsid w:val="00E359CA"/>
    <w:rsid w:val="00E378D1"/>
    <w:rsid w:val="00E45AB6"/>
    <w:rsid w:val="00E46FEF"/>
    <w:rsid w:val="00E5060E"/>
    <w:rsid w:val="00E50C1F"/>
    <w:rsid w:val="00E51869"/>
    <w:rsid w:val="00E63B66"/>
    <w:rsid w:val="00E70AE2"/>
    <w:rsid w:val="00E727CA"/>
    <w:rsid w:val="00E752F4"/>
    <w:rsid w:val="00E81B9C"/>
    <w:rsid w:val="00E93C23"/>
    <w:rsid w:val="00EA7DB6"/>
    <w:rsid w:val="00EB18A3"/>
    <w:rsid w:val="00EB4717"/>
    <w:rsid w:val="00EB60F4"/>
    <w:rsid w:val="00EC4930"/>
    <w:rsid w:val="00ED114B"/>
    <w:rsid w:val="00ED18D4"/>
    <w:rsid w:val="00ED31FE"/>
    <w:rsid w:val="00ED7DB4"/>
    <w:rsid w:val="00EE3DA3"/>
    <w:rsid w:val="00EF4A96"/>
    <w:rsid w:val="00EF550B"/>
    <w:rsid w:val="00EF5B3C"/>
    <w:rsid w:val="00F06B75"/>
    <w:rsid w:val="00F109B0"/>
    <w:rsid w:val="00F17A08"/>
    <w:rsid w:val="00F20051"/>
    <w:rsid w:val="00F20D2C"/>
    <w:rsid w:val="00F26EEC"/>
    <w:rsid w:val="00F31929"/>
    <w:rsid w:val="00F33661"/>
    <w:rsid w:val="00F36356"/>
    <w:rsid w:val="00F40F53"/>
    <w:rsid w:val="00F41E02"/>
    <w:rsid w:val="00F42241"/>
    <w:rsid w:val="00F42C4F"/>
    <w:rsid w:val="00F80DA1"/>
    <w:rsid w:val="00F829D2"/>
    <w:rsid w:val="00F83EE3"/>
    <w:rsid w:val="00F8445B"/>
    <w:rsid w:val="00F848C0"/>
    <w:rsid w:val="00FA6944"/>
    <w:rsid w:val="00FA70BE"/>
    <w:rsid w:val="00FB1EA2"/>
    <w:rsid w:val="00FC1082"/>
    <w:rsid w:val="00FC2B53"/>
    <w:rsid w:val="00FC2BE6"/>
    <w:rsid w:val="00FD35F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DD9EA"/>
  <w15:chartTrackingRefBased/>
  <w15:docId w15:val="{4D65B99F-7F4E-454F-9582-4D764781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68C"/>
    <w:pPr>
      <w:spacing w:before="120" w:after="120" w:line="300" w:lineRule="auto"/>
      <w:jc w:val="both"/>
    </w:pPr>
  </w:style>
  <w:style w:type="paragraph" w:styleId="Heading1">
    <w:name w:val="heading 1"/>
    <w:basedOn w:val="Normal"/>
    <w:next w:val="Normal"/>
    <w:link w:val="Heading1Char"/>
    <w:uiPriority w:val="9"/>
    <w:qFormat/>
    <w:rsid w:val="0064147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4DAA"/>
    <w:pPr>
      <w:keepNext/>
      <w:keepLines/>
      <w:spacing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84DAA"/>
    <w:pPr>
      <w:keepNext/>
      <w:keepLines/>
      <w:spacing w:after="0"/>
      <w:outlineLvl w:val="2"/>
    </w:pPr>
    <w:rPr>
      <w:rFonts w:eastAsiaTheme="majorEastAsia" w:cstheme="majorBidi"/>
      <w:b/>
    </w:rPr>
  </w:style>
  <w:style w:type="paragraph" w:styleId="Heading4">
    <w:name w:val="heading 4"/>
    <w:basedOn w:val="Normal"/>
    <w:next w:val="Normal"/>
    <w:link w:val="Heading4Char"/>
    <w:uiPriority w:val="9"/>
    <w:unhideWhenUsed/>
    <w:qFormat/>
    <w:rsid w:val="00184DAA"/>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184DAA"/>
    <w:pPr>
      <w:keepNext/>
      <w:keepLines/>
      <w:spacing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84DAA"/>
    <w:pPr>
      <w:keepNext/>
      <w:keepLines/>
      <w:spacing w:before="40" w:after="0"/>
      <w:outlineLvl w:val="5"/>
    </w:pPr>
    <w:rPr>
      <w:rFonts w:eastAsiaTheme="majorEastAsia" w:cstheme="majorBidi"/>
      <w:b/>
      <w:sz w:val="20"/>
    </w:rPr>
  </w:style>
  <w:style w:type="paragraph" w:styleId="Heading7">
    <w:name w:val="heading 7"/>
    <w:basedOn w:val="Normal"/>
    <w:next w:val="Normal"/>
    <w:link w:val="Heading7Char"/>
    <w:uiPriority w:val="9"/>
    <w:unhideWhenUsed/>
    <w:qFormat/>
    <w:rsid w:val="00184DAA"/>
    <w:pPr>
      <w:keepNext/>
      <w:keepLines/>
      <w:spacing w:before="40" w:after="0"/>
      <w:outlineLvl w:val="6"/>
    </w:pPr>
    <w:rPr>
      <w:rFonts w:eastAsiaTheme="majorEastAsia" w:cstheme="majorBidi"/>
      <w:b/>
      <w:iCs/>
      <w:sz w:val="20"/>
    </w:rPr>
  </w:style>
  <w:style w:type="paragraph" w:styleId="Heading8">
    <w:name w:val="heading 8"/>
    <w:basedOn w:val="Normal"/>
    <w:next w:val="Normal"/>
    <w:link w:val="Heading8Char"/>
    <w:uiPriority w:val="9"/>
    <w:unhideWhenUsed/>
    <w:qFormat/>
    <w:rsid w:val="00184DAA"/>
    <w:pPr>
      <w:keepNext/>
      <w:keepLines/>
      <w:spacing w:before="40" w:after="0"/>
      <w:outlineLvl w:val="7"/>
    </w:pPr>
    <w:rPr>
      <w:rFonts w:eastAsiaTheme="majorEastAsia" w:cstheme="majorBidi"/>
      <w:b/>
      <w:sz w:val="20"/>
      <w:szCs w:val="21"/>
    </w:rPr>
  </w:style>
  <w:style w:type="paragraph" w:styleId="Heading9">
    <w:name w:val="heading 9"/>
    <w:basedOn w:val="Normal"/>
    <w:next w:val="Normal"/>
    <w:link w:val="Heading9Char"/>
    <w:uiPriority w:val="9"/>
    <w:unhideWhenUsed/>
    <w:qFormat/>
    <w:rsid w:val="00184DAA"/>
    <w:pPr>
      <w:keepNext/>
      <w:keepLines/>
      <w:spacing w:before="40" w:after="0"/>
      <w:outlineLvl w:val="8"/>
    </w:pPr>
    <w:rPr>
      <w:rFonts w:eastAsiaTheme="majorEastAsia" w:cstheme="majorBidi"/>
      <w:b/>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479"/>
    <w:rPr>
      <w:rFonts w:eastAsiaTheme="majorEastAsia" w:cstheme="majorBidi"/>
      <w:b/>
      <w:sz w:val="32"/>
      <w:szCs w:val="32"/>
    </w:rPr>
  </w:style>
  <w:style w:type="character" w:customStyle="1" w:styleId="Heading2Char">
    <w:name w:val="Heading 2 Char"/>
    <w:basedOn w:val="DefaultParagraphFont"/>
    <w:link w:val="Heading2"/>
    <w:uiPriority w:val="9"/>
    <w:rsid w:val="00184DAA"/>
    <w:rPr>
      <w:rFonts w:eastAsiaTheme="majorEastAsia" w:cstheme="majorBidi"/>
      <w:b/>
      <w:sz w:val="28"/>
      <w:szCs w:val="26"/>
    </w:rPr>
  </w:style>
  <w:style w:type="character" w:customStyle="1" w:styleId="Heading3Char">
    <w:name w:val="Heading 3 Char"/>
    <w:basedOn w:val="DefaultParagraphFont"/>
    <w:link w:val="Heading3"/>
    <w:uiPriority w:val="9"/>
    <w:rsid w:val="00184DAA"/>
    <w:rPr>
      <w:rFonts w:eastAsiaTheme="majorEastAsia" w:cstheme="majorBidi"/>
      <w:b/>
    </w:rPr>
  </w:style>
  <w:style w:type="character" w:customStyle="1" w:styleId="Heading4Char">
    <w:name w:val="Heading 4 Char"/>
    <w:basedOn w:val="DefaultParagraphFont"/>
    <w:link w:val="Heading4"/>
    <w:uiPriority w:val="9"/>
    <w:rsid w:val="00184DAA"/>
    <w:rPr>
      <w:rFonts w:eastAsiaTheme="majorEastAsia" w:cstheme="majorBidi"/>
      <w:b/>
      <w:iCs/>
    </w:rPr>
  </w:style>
  <w:style w:type="character" w:customStyle="1" w:styleId="Heading5Char">
    <w:name w:val="Heading 5 Char"/>
    <w:basedOn w:val="DefaultParagraphFont"/>
    <w:link w:val="Heading5"/>
    <w:uiPriority w:val="9"/>
    <w:rsid w:val="00184DAA"/>
    <w:rPr>
      <w:rFonts w:eastAsiaTheme="majorEastAsia" w:cstheme="majorBidi"/>
      <w:b/>
    </w:rPr>
  </w:style>
  <w:style w:type="character" w:customStyle="1" w:styleId="Heading6Char">
    <w:name w:val="Heading 6 Char"/>
    <w:basedOn w:val="DefaultParagraphFont"/>
    <w:link w:val="Heading6"/>
    <w:uiPriority w:val="9"/>
    <w:rsid w:val="00184DAA"/>
    <w:rPr>
      <w:rFonts w:eastAsiaTheme="majorEastAsia" w:cstheme="majorBidi"/>
      <w:b/>
      <w:sz w:val="20"/>
    </w:rPr>
  </w:style>
  <w:style w:type="character" w:customStyle="1" w:styleId="Heading7Char">
    <w:name w:val="Heading 7 Char"/>
    <w:basedOn w:val="DefaultParagraphFont"/>
    <w:link w:val="Heading7"/>
    <w:uiPriority w:val="9"/>
    <w:rsid w:val="00184DAA"/>
    <w:rPr>
      <w:rFonts w:eastAsiaTheme="majorEastAsia" w:cstheme="majorBidi"/>
      <w:b/>
      <w:iCs/>
      <w:sz w:val="20"/>
    </w:rPr>
  </w:style>
  <w:style w:type="character" w:customStyle="1" w:styleId="Heading8Char">
    <w:name w:val="Heading 8 Char"/>
    <w:basedOn w:val="DefaultParagraphFont"/>
    <w:link w:val="Heading8"/>
    <w:uiPriority w:val="9"/>
    <w:rsid w:val="00184DAA"/>
    <w:rPr>
      <w:rFonts w:eastAsiaTheme="majorEastAsia" w:cstheme="majorBidi"/>
      <w:b/>
      <w:sz w:val="20"/>
      <w:szCs w:val="21"/>
    </w:rPr>
  </w:style>
  <w:style w:type="character" w:customStyle="1" w:styleId="Heading9Char">
    <w:name w:val="Heading 9 Char"/>
    <w:basedOn w:val="DefaultParagraphFont"/>
    <w:link w:val="Heading9"/>
    <w:uiPriority w:val="9"/>
    <w:rsid w:val="00184DAA"/>
    <w:rPr>
      <w:rFonts w:eastAsiaTheme="majorEastAsia" w:cstheme="majorBidi"/>
      <w:b/>
      <w:iCs/>
      <w:sz w:val="20"/>
      <w:szCs w:val="21"/>
    </w:rPr>
  </w:style>
  <w:style w:type="paragraph" w:styleId="Title">
    <w:name w:val="Title"/>
    <w:basedOn w:val="Normal"/>
    <w:next w:val="Normal"/>
    <w:link w:val="TitleChar"/>
    <w:uiPriority w:val="10"/>
    <w:qFormat/>
    <w:rsid w:val="002A62AA"/>
    <w:pPr>
      <w:spacing w:before="0" w:after="0" w:line="240" w:lineRule="auto"/>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A62AA"/>
    <w:rPr>
      <w:rFonts w:eastAsiaTheme="majorEastAsia" w:cstheme="majorBidi"/>
      <w:b/>
      <w:spacing w:val="-10"/>
      <w:kern w:val="28"/>
      <w:sz w:val="36"/>
      <w:szCs w:val="56"/>
    </w:rPr>
  </w:style>
  <w:style w:type="paragraph" w:styleId="Subtitle">
    <w:name w:val="Subtitle"/>
    <w:basedOn w:val="Normal"/>
    <w:next w:val="Normal"/>
    <w:link w:val="SubtitleChar"/>
    <w:uiPriority w:val="11"/>
    <w:qFormat/>
    <w:rsid w:val="00184DAA"/>
    <w:pPr>
      <w:numPr>
        <w:ilvl w:val="1"/>
      </w:numPr>
      <w:spacing w:after="160"/>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184DAA"/>
    <w:rPr>
      <w:rFonts w:eastAsiaTheme="minorEastAsia"/>
      <w:color w:val="5A5A5A" w:themeColor="text1" w:themeTint="A5"/>
      <w:spacing w:val="15"/>
      <w:szCs w:val="22"/>
    </w:rPr>
  </w:style>
  <w:style w:type="character" w:styleId="SubtleEmphasis">
    <w:name w:val="Subtle Emphasis"/>
    <w:basedOn w:val="DefaultParagraphFont"/>
    <w:uiPriority w:val="19"/>
    <w:qFormat/>
    <w:rsid w:val="00C21A8D"/>
    <w:rPr>
      <w:rFonts w:ascii="Times New Roman" w:hAnsi="Times New Roman"/>
      <w:i/>
      <w:iCs/>
      <w:color w:val="404040" w:themeColor="text1" w:themeTint="BF"/>
    </w:rPr>
  </w:style>
  <w:style w:type="character" w:styleId="Emphasis">
    <w:name w:val="Emphasis"/>
    <w:basedOn w:val="DefaultParagraphFont"/>
    <w:uiPriority w:val="20"/>
    <w:qFormat/>
    <w:rsid w:val="002B3DF1"/>
    <w:rPr>
      <w:rFonts w:ascii="Times New Roman" w:hAnsi="Times New Roman"/>
      <w:i/>
      <w:iCs/>
    </w:rPr>
  </w:style>
  <w:style w:type="character" w:styleId="IntenseEmphasis">
    <w:name w:val="Intense Emphasis"/>
    <w:basedOn w:val="DefaultParagraphFont"/>
    <w:uiPriority w:val="21"/>
    <w:qFormat/>
    <w:rsid w:val="0004122B"/>
    <w:rPr>
      <w:rFonts w:ascii="Times New Roman" w:hAnsi="Times New Roman"/>
      <w:i/>
      <w:iCs/>
      <w:color w:val="4472C4" w:themeColor="accent1"/>
    </w:rPr>
  </w:style>
  <w:style w:type="character" w:styleId="Strong">
    <w:name w:val="Strong"/>
    <w:basedOn w:val="DefaultParagraphFont"/>
    <w:uiPriority w:val="22"/>
    <w:qFormat/>
    <w:rsid w:val="0004122B"/>
    <w:rPr>
      <w:rFonts w:ascii="Times New Roman" w:hAnsi="Times New Roman"/>
      <w:b/>
      <w:bCs/>
    </w:rPr>
  </w:style>
  <w:style w:type="paragraph" w:styleId="IntenseQuote">
    <w:name w:val="Intense Quote"/>
    <w:basedOn w:val="Normal"/>
    <w:next w:val="Normal"/>
    <w:link w:val="IntenseQuoteChar"/>
    <w:uiPriority w:val="30"/>
    <w:qFormat/>
    <w:rsid w:val="000412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122B"/>
    <w:rPr>
      <w:rFonts w:ascii="Times New Roman" w:hAnsi="Times New Roman"/>
      <w:i/>
      <w:iCs/>
      <w:color w:val="4472C4" w:themeColor="accent1"/>
      <w:sz w:val="26"/>
    </w:rPr>
  </w:style>
  <w:style w:type="character" w:styleId="SubtleReference">
    <w:name w:val="Subtle Reference"/>
    <w:basedOn w:val="DefaultParagraphFont"/>
    <w:uiPriority w:val="31"/>
    <w:qFormat/>
    <w:rsid w:val="0004122B"/>
    <w:rPr>
      <w:rFonts w:ascii="Times New Roman" w:hAnsi="Times New Roman"/>
      <w:smallCaps/>
      <w:color w:val="5A5A5A" w:themeColor="text1" w:themeTint="A5"/>
    </w:rPr>
  </w:style>
  <w:style w:type="character" w:styleId="IntenseReference">
    <w:name w:val="Intense Reference"/>
    <w:basedOn w:val="DefaultParagraphFont"/>
    <w:uiPriority w:val="32"/>
    <w:qFormat/>
    <w:rsid w:val="0004122B"/>
    <w:rPr>
      <w:rFonts w:ascii="Times New Roman" w:hAnsi="Times New Roman"/>
      <w:b/>
      <w:bCs/>
      <w:smallCaps/>
      <w:color w:val="4472C4" w:themeColor="accent1"/>
      <w:spacing w:val="5"/>
    </w:rPr>
  </w:style>
  <w:style w:type="character" w:styleId="BookTitle">
    <w:name w:val="Book Title"/>
    <w:basedOn w:val="DefaultParagraphFont"/>
    <w:uiPriority w:val="33"/>
    <w:qFormat/>
    <w:rsid w:val="0004122B"/>
    <w:rPr>
      <w:rFonts w:ascii="Times New Roman" w:hAnsi="Times New Roman"/>
      <w:b/>
      <w:bCs/>
      <w:i/>
      <w:iCs/>
      <w:spacing w:val="5"/>
    </w:rPr>
  </w:style>
  <w:style w:type="paragraph" w:styleId="NoSpacing">
    <w:name w:val="No Spacing"/>
    <w:uiPriority w:val="1"/>
    <w:qFormat/>
    <w:rsid w:val="00184DAA"/>
    <w:pPr>
      <w:jc w:val="both"/>
    </w:pPr>
  </w:style>
  <w:style w:type="paragraph" w:styleId="ListParagraph">
    <w:name w:val="List Paragraph"/>
    <w:basedOn w:val="Normal"/>
    <w:uiPriority w:val="34"/>
    <w:qFormat/>
    <w:rsid w:val="002A62AA"/>
    <w:pPr>
      <w:ind w:left="720"/>
      <w:contextualSpacing/>
    </w:pPr>
  </w:style>
  <w:style w:type="paragraph" w:styleId="Header">
    <w:name w:val="header"/>
    <w:basedOn w:val="Normal"/>
    <w:link w:val="HeaderChar"/>
    <w:uiPriority w:val="99"/>
    <w:unhideWhenUsed/>
    <w:rsid w:val="00994EC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EC6"/>
  </w:style>
  <w:style w:type="paragraph" w:styleId="Footer">
    <w:name w:val="footer"/>
    <w:basedOn w:val="Normal"/>
    <w:link w:val="FooterChar"/>
    <w:uiPriority w:val="99"/>
    <w:unhideWhenUsed/>
    <w:rsid w:val="00994EC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EC6"/>
  </w:style>
  <w:style w:type="character" w:styleId="Hyperlink">
    <w:name w:val="Hyperlink"/>
    <w:basedOn w:val="DefaultParagraphFont"/>
    <w:uiPriority w:val="99"/>
    <w:unhideWhenUsed/>
    <w:rsid w:val="00B00D1C"/>
    <w:rPr>
      <w:color w:val="0563C1" w:themeColor="hyperlink"/>
      <w:u w:val="single"/>
    </w:rPr>
  </w:style>
  <w:style w:type="character" w:styleId="UnresolvedMention">
    <w:name w:val="Unresolved Mention"/>
    <w:basedOn w:val="DefaultParagraphFont"/>
    <w:uiPriority w:val="99"/>
    <w:semiHidden/>
    <w:unhideWhenUsed/>
    <w:rsid w:val="00B00D1C"/>
    <w:rPr>
      <w:color w:val="605E5C"/>
      <w:shd w:val="clear" w:color="auto" w:fill="E1DFDD"/>
    </w:rPr>
  </w:style>
  <w:style w:type="paragraph" w:customStyle="1" w:styleId="Code">
    <w:name w:val="Code"/>
    <w:basedOn w:val="Normal"/>
    <w:qFormat/>
    <w:rsid w:val="00611CBD"/>
    <w:pPr>
      <w:pBdr>
        <w:top w:val="single" w:sz="4" w:space="1" w:color="auto"/>
        <w:left w:val="single" w:sz="4" w:space="4" w:color="auto"/>
        <w:bottom w:val="single" w:sz="4" w:space="1" w:color="auto"/>
        <w:right w:val="single" w:sz="4" w:space="4" w:color="auto"/>
      </w:pBdr>
      <w:spacing w:before="0" w:after="0" w:line="240" w:lineRule="auto"/>
      <w:jc w:val="left"/>
    </w:pPr>
    <w:rPr>
      <w:rFonts w:ascii="Fira Code" w:hAnsi="Fira Code" w:cs="Fira Code"/>
      <w:color w:val="00206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097191">
      <w:bodyDiv w:val="1"/>
      <w:marLeft w:val="0"/>
      <w:marRight w:val="0"/>
      <w:marTop w:val="0"/>
      <w:marBottom w:val="0"/>
      <w:divBdr>
        <w:top w:val="none" w:sz="0" w:space="0" w:color="auto"/>
        <w:left w:val="none" w:sz="0" w:space="0" w:color="auto"/>
        <w:bottom w:val="none" w:sz="0" w:space="0" w:color="auto"/>
        <w:right w:val="none" w:sz="0" w:space="0" w:color="auto"/>
      </w:divBdr>
      <w:divsChild>
        <w:div w:id="1760831594">
          <w:marLeft w:val="0"/>
          <w:marRight w:val="0"/>
          <w:marTop w:val="0"/>
          <w:marBottom w:val="0"/>
          <w:divBdr>
            <w:top w:val="none" w:sz="0" w:space="0" w:color="auto"/>
            <w:left w:val="none" w:sz="0" w:space="0" w:color="auto"/>
            <w:bottom w:val="none" w:sz="0" w:space="0" w:color="auto"/>
            <w:right w:val="none" w:sz="0" w:space="0" w:color="auto"/>
          </w:divBdr>
          <w:divsChild>
            <w:div w:id="1995602271">
              <w:marLeft w:val="0"/>
              <w:marRight w:val="0"/>
              <w:marTop w:val="0"/>
              <w:marBottom w:val="0"/>
              <w:divBdr>
                <w:top w:val="none" w:sz="0" w:space="0" w:color="auto"/>
                <w:left w:val="none" w:sz="0" w:space="0" w:color="auto"/>
                <w:bottom w:val="none" w:sz="0" w:space="0" w:color="auto"/>
                <w:right w:val="none" w:sz="0" w:space="0" w:color="auto"/>
              </w:divBdr>
            </w:div>
            <w:div w:id="1292902939">
              <w:marLeft w:val="0"/>
              <w:marRight w:val="0"/>
              <w:marTop w:val="0"/>
              <w:marBottom w:val="0"/>
              <w:divBdr>
                <w:top w:val="none" w:sz="0" w:space="0" w:color="auto"/>
                <w:left w:val="none" w:sz="0" w:space="0" w:color="auto"/>
                <w:bottom w:val="none" w:sz="0" w:space="0" w:color="auto"/>
                <w:right w:val="none" w:sz="0" w:space="0" w:color="auto"/>
              </w:divBdr>
            </w:div>
            <w:div w:id="1920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7736">
      <w:bodyDiv w:val="1"/>
      <w:marLeft w:val="0"/>
      <w:marRight w:val="0"/>
      <w:marTop w:val="0"/>
      <w:marBottom w:val="0"/>
      <w:divBdr>
        <w:top w:val="none" w:sz="0" w:space="0" w:color="auto"/>
        <w:left w:val="none" w:sz="0" w:space="0" w:color="auto"/>
        <w:bottom w:val="none" w:sz="0" w:space="0" w:color="auto"/>
        <w:right w:val="none" w:sz="0" w:space="0" w:color="auto"/>
      </w:divBdr>
    </w:div>
    <w:div w:id="907501145">
      <w:bodyDiv w:val="1"/>
      <w:marLeft w:val="0"/>
      <w:marRight w:val="0"/>
      <w:marTop w:val="0"/>
      <w:marBottom w:val="0"/>
      <w:divBdr>
        <w:top w:val="none" w:sz="0" w:space="0" w:color="auto"/>
        <w:left w:val="none" w:sz="0" w:space="0" w:color="auto"/>
        <w:bottom w:val="none" w:sz="0" w:space="0" w:color="auto"/>
        <w:right w:val="none" w:sz="0" w:space="0" w:color="auto"/>
      </w:divBdr>
      <w:divsChild>
        <w:div w:id="1864980174">
          <w:marLeft w:val="0"/>
          <w:marRight w:val="0"/>
          <w:marTop w:val="0"/>
          <w:marBottom w:val="0"/>
          <w:divBdr>
            <w:top w:val="none" w:sz="0" w:space="0" w:color="auto"/>
            <w:left w:val="none" w:sz="0" w:space="0" w:color="auto"/>
            <w:bottom w:val="none" w:sz="0" w:space="0" w:color="auto"/>
            <w:right w:val="none" w:sz="0" w:space="0" w:color="auto"/>
          </w:divBdr>
          <w:divsChild>
            <w:div w:id="12190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7036">
      <w:bodyDiv w:val="1"/>
      <w:marLeft w:val="0"/>
      <w:marRight w:val="0"/>
      <w:marTop w:val="0"/>
      <w:marBottom w:val="0"/>
      <w:divBdr>
        <w:top w:val="none" w:sz="0" w:space="0" w:color="auto"/>
        <w:left w:val="none" w:sz="0" w:space="0" w:color="auto"/>
        <w:bottom w:val="none" w:sz="0" w:space="0" w:color="auto"/>
        <w:right w:val="none" w:sz="0" w:space="0" w:color="auto"/>
      </w:divBdr>
    </w:div>
    <w:div w:id="1173111108">
      <w:bodyDiv w:val="1"/>
      <w:marLeft w:val="0"/>
      <w:marRight w:val="0"/>
      <w:marTop w:val="0"/>
      <w:marBottom w:val="0"/>
      <w:divBdr>
        <w:top w:val="none" w:sz="0" w:space="0" w:color="auto"/>
        <w:left w:val="none" w:sz="0" w:space="0" w:color="auto"/>
        <w:bottom w:val="none" w:sz="0" w:space="0" w:color="auto"/>
        <w:right w:val="none" w:sz="0" w:space="0" w:color="auto"/>
      </w:divBdr>
    </w:div>
    <w:div w:id="1453399955">
      <w:bodyDiv w:val="1"/>
      <w:marLeft w:val="0"/>
      <w:marRight w:val="0"/>
      <w:marTop w:val="0"/>
      <w:marBottom w:val="0"/>
      <w:divBdr>
        <w:top w:val="none" w:sz="0" w:space="0" w:color="auto"/>
        <w:left w:val="none" w:sz="0" w:space="0" w:color="auto"/>
        <w:bottom w:val="none" w:sz="0" w:space="0" w:color="auto"/>
        <w:right w:val="none" w:sz="0" w:space="0" w:color="auto"/>
      </w:divBdr>
    </w:div>
    <w:div w:id="1626502754">
      <w:bodyDiv w:val="1"/>
      <w:marLeft w:val="0"/>
      <w:marRight w:val="0"/>
      <w:marTop w:val="0"/>
      <w:marBottom w:val="0"/>
      <w:divBdr>
        <w:top w:val="none" w:sz="0" w:space="0" w:color="auto"/>
        <w:left w:val="none" w:sz="0" w:space="0" w:color="auto"/>
        <w:bottom w:val="none" w:sz="0" w:space="0" w:color="auto"/>
        <w:right w:val="none" w:sz="0" w:space="0" w:color="auto"/>
      </w:divBdr>
      <w:divsChild>
        <w:div w:id="1664897629">
          <w:marLeft w:val="0"/>
          <w:marRight w:val="0"/>
          <w:marTop w:val="0"/>
          <w:marBottom w:val="0"/>
          <w:divBdr>
            <w:top w:val="none" w:sz="0" w:space="0" w:color="auto"/>
            <w:left w:val="none" w:sz="0" w:space="0" w:color="auto"/>
            <w:bottom w:val="none" w:sz="0" w:space="0" w:color="auto"/>
            <w:right w:val="none" w:sz="0" w:space="0" w:color="auto"/>
          </w:divBdr>
          <w:divsChild>
            <w:div w:id="215896012">
              <w:marLeft w:val="0"/>
              <w:marRight w:val="0"/>
              <w:marTop w:val="0"/>
              <w:marBottom w:val="0"/>
              <w:divBdr>
                <w:top w:val="none" w:sz="0" w:space="0" w:color="auto"/>
                <w:left w:val="none" w:sz="0" w:space="0" w:color="auto"/>
                <w:bottom w:val="none" w:sz="0" w:space="0" w:color="auto"/>
                <w:right w:val="none" w:sz="0" w:space="0" w:color="auto"/>
              </w:divBdr>
            </w:div>
            <w:div w:id="18740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cdai/Library/Group%20Containers/UBF8T346G9.Office/User%20Content.localized/Templates.localized/NCDAi%20Doc%20Template%20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NCDAi Doc Template A4.dotx</Template>
  <TotalTime>65</TotalTime>
  <Pages>8</Pages>
  <Words>928</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Chanh Dai Nguyen</cp:lastModifiedBy>
  <cp:revision>256</cp:revision>
  <dcterms:created xsi:type="dcterms:W3CDTF">2025-04-19T07:09:00Z</dcterms:created>
  <dcterms:modified xsi:type="dcterms:W3CDTF">2025-04-26T18:18:00Z</dcterms:modified>
</cp:coreProperties>
</file>